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509D" w14:textId="5149B924" w:rsidR="00247042" w:rsidRPr="00E861DA" w:rsidRDefault="00785DAC" w:rsidP="009D2779">
      <w:pPr>
        <w:pStyle w:val="Title"/>
      </w:pPr>
      <w:r>
        <w:t>Assignment #4</w:t>
      </w:r>
      <w:r w:rsidR="00247042" w:rsidRPr="00E861DA">
        <w:t>:</w:t>
      </w:r>
    </w:p>
    <w:p w14:paraId="507767BB" w14:textId="3EDFDA3D" w:rsidR="00416371" w:rsidRPr="00E861DA" w:rsidRDefault="00785DAC" w:rsidP="00192800">
      <w:pPr>
        <w:pStyle w:val="Title"/>
      </w:pPr>
      <w:r>
        <w:t>Robot Motion Profile</w:t>
      </w:r>
      <w:r w:rsidR="006F01B6">
        <w:t>s</w:t>
      </w:r>
    </w:p>
    <w:p w14:paraId="334AF8E9" w14:textId="5A889A2B" w:rsidR="00B440B4" w:rsidRPr="00DC3BD5" w:rsidRDefault="00785DAC" w:rsidP="00B440B4">
      <w:pPr>
        <w:jc w:val="center"/>
      </w:pPr>
      <w:r>
        <w:t>Due November 2</w:t>
      </w:r>
      <w:r w:rsidR="00B440B4">
        <w:t>3</w:t>
      </w:r>
      <w:r>
        <w:t>, 202</w:t>
      </w:r>
      <w:r w:rsidR="00B440B4">
        <w:t>5</w:t>
      </w:r>
      <w:r>
        <w:t xml:space="preserve"> at 11:59 PM</w:t>
      </w:r>
    </w:p>
    <w:p w14:paraId="3B831617" w14:textId="027F52FA" w:rsidR="00495FA8" w:rsidRDefault="00495FA8" w:rsidP="00E549C1">
      <w:r w:rsidRPr="00DC3BD5">
        <w:t>Name:</w:t>
      </w:r>
      <w:r w:rsidR="00510228">
        <w:ptab w:relativeTo="margin" w:alignment="center" w:leader="underscore"/>
      </w:r>
      <w:r w:rsidR="00E861DA">
        <w:tab/>
      </w:r>
      <w:r w:rsidRPr="00DC3BD5">
        <w:t>Student ID:</w:t>
      </w:r>
      <w:r w:rsidR="00E861DA">
        <w:ptab w:relativeTo="margin" w:alignment="right" w:leader="underscore"/>
      </w:r>
    </w:p>
    <w:p w14:paraId="699EFEDC" w14:textId="381446E1" w:rsidR="00785DAC" w:rsidRDefault="00785DAC" w:rsidP="00E549C1">
      <w:r w:rsidRPr="00DC3BD5">
        <w:t>Name:</w:t>
      </w:r>
      <w:r>
        <w:ptab w:relativeTo="margin" w:alignment="center" w:leader="underscore"/>
      </w:r>
      <w:r>
        <w:tab/>
      </w:r>
      <w:r w:rsidRPr="00DC3BD5">
        <w:t>Student ID:</w:t>
      </w:r>
      <w:r>
        <w:ptab w:relativeTo="margin" w:alignment="right" w:leader="underscore"/>
      </w:r>
    </w:p>
    <w:p w14:paraId="7CEFF5D5" w14:textId="6EEB248E" w:rsidR="00975121" w:rsidRDefault="00975121" w:rsidP="00E549C1">
      <w:r w:rsidRPr="00DC3BD5">
        <w:t>Name:</w:t>
      </w:r>
      <w:r>
        <w:ptab w:relativeTo="margin" w:alignment="center" w:leader="underscore"/>
      </w:r>
      <w:r>
        <w:tab/>
      </w:r>
      <w:r w:rsidRPr="00DC3BD5">
        <w:t>Student ID:</w:t>
      </w:r>
      <w:r>
        <w:ptab w:relativeTo="margin" w:alignment="right" w:leader="underscore"/>
      </w:r>
    </w:p>
    <w:p w14:paraId="6959FED1" w14:textId="7EE07234" w:rsidR="00975121" w:rsidRDefault="00975121" w:rsidP="00975121">
      <w:pPr>
        <w:pStyle w:val="IRNumberedList"/>
        <w:numPr>
          <w:ilvl w:val="0"/>
          <w:numId w:val="36"/>
        </w:numPr>
      </w:pPr>
      <w:r>
        <w:t xml:space="preserve">Design a motion profile with the following constraints and includes a constant velocity for a variable amount of time and acceleration time,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, such that </w:t>
      </w:r>
      <m:oMath>
        <m:r>
          <w:rPr>
            <w:rFonts w:ascii="Cambria Math" w:hAnsi="Cambria Math"/>
          </w:rPr>
          <m:t>0&lt;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/2</m:t>
        </m:r>
      </m:oMath>
      <w:r>
        <w:t>.</w:t>
      </w:r>
    </w:p>
    <w:tbl>
      <w:tblPr>
        <w:tblStyle w:val="PlainTable1"/>
        <w:tblW w:w="0" w:type="auto"/>
        <w:jc w:val="center"/>
        <w:tblLook w:val="0420" w:firstRow="1" w:lastRow="0" w:firstColumn="0" w:lastColumn="0" w:noHBand="0" w:noVBand="1"/>
      </w:tblPr>
      <w:tblGrid>
        <w:gridCol w:w="740"/>
        <w:gridCol w:w="1621"/>
        <w:gridCol w:w="1506"/>
        <w:gridCol w:w="1585"/>
      </w:tblGrid>
      <w:tr w:rsidR="00975121" w14:paraId="449120E4" w14:textId="77777777" w:rsidTr="00662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tcW w:w="0" w:type="auto"/>
            <w:vAlign w:val="center"/>
          </w:tcPr>
          <w:p w14:paraId="3C918240" w14:textId="77777777" w:rsidR="00975121" w:rsidRPr="00C457EC" w:rsidRDefault="00975121" w:rsidP="006620B0">
            <w:pPr>
              <w:pStyle w:val="TableData"/>
            </w:pPr>
            <w:r>
              <w:t>EoM</w:t>
            </w:r>
          </w:p>
        </w:tc>
        <w:tc>
          <w:tcPr>
            <w:tcW w:w="0" w:type="auto"/>
            <w:vAlign w:val="center"/>
          </w:tcPr>
          <w:p w14:paraId="353EA16D" w14:textId="77777777" w:rsidR="00975121" w:rsidRPr="00C457EC" w:rsidRDefault="00975121" w:rsidP="006620B0">
            <w:pPr>
              <w:pStyle w:val="TableData"/>
            </w:pPr>
            <w:r>
              <w:t>Initial Value</w:t>
            </w:r>
          </w:p>
        </w:tc>
        <w:tc>
          <w:tcPr>
            <w:tcW w:w="0" w:type="auto"/>
            <w:vAlign w:val="center"/>
          </w:tcPr>
          <w:p w14:paraId="3EC393B6" w14:textId="77777777" w:rsidR="00975121" w:rsidRPr="00C457EC" w:rsidRDefault="00975121" w:rsidP="006620B0">
            <w:pPr>
              <w:pStyle w:val="TableData"/>
            </w:pPr>
            <w:r>
              <w:t>Final Value</w:t>
            </w:r>
          </w:p>
        </w:tc>
        <w:tc>
          <w:tcPr>
            <w:tcW w:w="0" w:type="auto"/>
            <w:vAlign w:val="center"/>
          </w:tcPr>
          <w:p w14:paraId="70068109" w14:textId="77777777" w:rsidR="00975121" w:rsidRDefault="00975121" w:rsidP="006620B0">
            <w:pPr>
              <w:pStyle w:val="TableData"/>
            </w:pPr>
            <w:r>
              <w:t>Peak Values</w:t>
            </w:r>
          </w:p>
        </w:tc>
      </w:tr>
      <w:tr w:rsidR="00975121" w14:paraId="4E9FD156" w14:textId="77777777" w:rsidTr="00662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tcW w:w="0" w:type="auto"/>
            <w:vAlign w:val="center"/>
          </w:tcPr>
          <w:p w14:paraId="0EA7B6F4" w14:textId="77777777" w:rsidR="00975121" w:rsidRDefault="00975121" w:rsidP="006620B0">
            <w:pPr>
              <w:pStyle w:val="TableData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</w:tcPr>
          <w:p w14:paraId="5322663D" w14:textId="77777777" w:rsidR="00975121" w:rsidRDefault="00975121" w:rsidP="006620B0">
            <w:pPr>
              <w:pStyle w:val="TableData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69B90375" w14:textId="77777777" w:rsidR="00975121" w:rsidRPr="00C457EC" w:rsidRDefault="00975121" w:rsidP="006620B0">
            <w:pPr>
              <w:pStyle w:val="TableData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</w:tcPr>
          <w:p w14:paraId="79C67C69" w14:textId="65AB47EA" w:rsidR="00975121" w:rsidRDefault="00E80A64" w:rsidP="006620B0">
            <w:pPr>
              <w:pStyle w:val="TableData"/>
              <w:rPr>
                <w:rFonts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T</m:t>
                </m:r>
              </m:oMath>
            </m:oMathPara>
          </w:p>
        </w:tc>
      </w:tr>
      <w:tr w:rsidR="00975121" w14:paraId="3A7ADF7D" w14:textId="77777777" w:rsidTr="006620B0">
        <w:trPr>
          <w:trHeight w:val="425"/>
          <w:jc w:val="center"/>
        </w:trPr>
        <w:tc>
          <w:tcPr>
            <w:tcW w:w="0" w:type="auto"/>
            <w:vAlign w:val="center"/>
          </w:tcPr>
          <w:p w14:paraId="642EC08F" w14:textId="77777777" w:rsidR="00975121" w:rsidRPr="00C457EC" w:rsidRDefault="00975121" w:rsidP="006620B0">
            <w:pPr>
              <w:pStyle w:val="TableData"/>
            </w:pPr>
            <m:oMathPara>
              <m:oMath>
                <m:r>
                  <w:rPr>
                    <w:rFonts w:ascii="Cambria Math" w:hAnsi="Cambria Math"/>
                  </w:rPr>
                  <m:t>a(t)</m:t>
                </m:r>
              </m:oMath>
            </m:oMathPara>
          </w:p>
        </w:tc>
        <w:tc>
          <w:tcPr>
            <w:tcW w:w="0" w:type="auto"/>
            <w:vAlign w:val="center"/>
          </w:tcPr>
          <w:p w14:paraId="709E1280" w14:textId="77777777" w:rsidR="00975121" w:rsidRPr="00C457EC" w:rsidRDefault="00975121" w:rsidP="006620B0">
            <w:pPr>
              <w:pStyle w:val="TableData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</w:tcPr>
          <w:p w14:paraId="7B38AF8F" w14:textId="77777777" w:rsidR="00975121" w:rsidRPr="00C457EC" w:rsidRDefault="00975121" w:rsidP="006620B0">
            <w:pPr>
              <w:pStyle w:val="TableData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</w:tcPr>
          <w:p w14:paraId="48B3F2EA" w14:textId="77777777" w:rsidR="00975121" w:rsidRDefault="00000000" w:rsidP="006620B0">
            <w:pPr>
              <w:pStyle w:val="TableData"/>
              <w:rPr>
                <w:rFonts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m</m:t>
                    </m:r>
                  </m:sub>
                </m:sSub>
              </m:oMath>
            </m:oMathPara>
          </w:p>
        </w:tc>
      </w:tr>
      <w:tr w:rsidR="00975121" w14:paraId="22997A9E" w14:textId="77777777" w:rsidTr="00662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tcW w:w="0" w:type="auto"/>
            <w:vAlign w:val="center"/>
          </w:tcPr>
          <w:p w14:paraId="16DC8824" w14:textId="77777777" w:rsidR="00975121" w:rsidRDefault="00975121" w:rsidP="006620B0">
            <w:pPr>
              <w:pStyle w:val="TableData"/>
            </w:pPr>
            <m:oMathPara>
              <m:oMath>
                <m:r>
                  <w:rPr>
                    <w:rFonts w:ascii="Cambria Math" w:hAnsi="Cambria Math"/>
                  </w:rPr>
                  <m:t>v(t)</m:t>
                </m:r>
              </m:oMath>
            </m:oMathPara>
          </w:p>
        </w:tc>
        <w:tc>
          <w:tcPr>
            <w:tcW w:w="0" w:type="auto"/>
            <w:vAlign w:val="center"/>
          </w:tcPr>
          <w:p w14:paraId="255F9CBB" w14:textId="77777777" w:rsidR="00975121" w:rsidRDefault="00975121" w:rsidP="006620B0">
            <w:pPr>
              <w:pStyle w:val="TableData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600C68A1" w14:textId="77777777" w:rsidR="00975121" w:rsidRDefault="00975121" w:rsidP="006620B0">
            <w:pPr>
              <w:pStyle w:val="TableData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5716D941" w14:textId="77777777" w:rsidR="00975121" w:rsidRDefault="00000000" w:rsidP="006620B0">
            <w:pPr>
              <w:pStyle w:val="TableData"/>
              <w:rPr>
                <w:rFonts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m</m:t>
                    </m:r>
                  </m:sub>
                </m:sSub>
              </m:oMath>
            </m:oMathPara>
          </w:p>
        </w:tc>
      </w:tr>
      <w:tr w:rsidR="00975121" w14:paraId="0BEEC57F" w14:textId="77777777" w:rsidTr="006620B0">
        <w:trPr>
          <w:trHeight w:val="425"/>
          <w:jc w:val="center"/>
        </w:trPr>
        <w:tc>
          <w:tcPr>
            <w:tcW w:w="0" w:type="auto"/>
            <w:vAlign w:val="center"/>
          </w:tcPr>
          <w:p w14:paraId="7501B75E" w14:textId="77777777" w:rsidR="00975121" w:rsidRDefault="00975121" w:rsidP="006620B0">
            <w:pPr>
              <w:pStyle w:val="TableData"/>
            </w:pPr>
            <m:oMathPara>
              <m:oMath>
                <m:r>
                  <w:rPr>
                    <w:rFonts w:ascii="Cambria Math" w:hAnsi="Cambria Math"/>
                  </w:rPr>
                  <m:t>d(t)</m:t>
                </m:r>
              </m:oMath>
            </m:oMathPara>
          </w:p>
        </w:tc>
        <w:tc>
          <w:tcPr>
            <w:tcW w:w="0" w:type="auto"/>
            <w:vAlign w:val="center"/>
          </w:tcPr>
          <w:p w14:paraId="5DE48549" w14:textId="77777777" w:rsidR="00975121" w:rsidRDefault="00975121" w:rsidP="006620B0">
            <w:pPr>
              <w:pStyle w:val="TableData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22DA3057" w14:textId="77777777" w:rsidR="00975121" w:rsidRDefault="00975121" w:rsidP="006620B0">
            <w:pPr>
              <w:pStyle w:val="TableData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</w:tcPr>
          <w:p w14:paraId="277D45E2" w14:textId="77777777" w:rsidR="00975121" w:rsidRDefault="00000000" w:rsidP="006620B0">
            <w:pPr>
              <w:pStyle w:val="TableData"/>
              <w:rPr>
                <w:rFonts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m</m:t>
                    </m:r>
                  </m:sub>
                </m:sSub>
              </m:oMath>
            </m:oMathPara>
          </w:p>
        </w:tc>
      </w:tr>
    </w:tbl>
    <w:p w14:paraId="621B5D2B" w14:textId="14B507B3" w:rsidR="00975121" w:rsidRPr="00F0240A" w:rsidRDefault="00975121" w:rsidP="00975121">
      <w:pPr>
        <w:pStyle w:val="IRNumberedList"/>
        <w:numPr>
          <w:ilvl w:val="1"/>
          <w:numId w:val="36"/>
        </w:numPr>
      </w:pPr>
      <w:r>
        <w:t xml:space="preserve">Start with </w:t>
      </w:r>
      <m:oMath>
        <m:r>
          <w:rPr>
            <w:rFonts w:ascii="Cambria Math" w:hAnsi="Cambria Math"/>
          </w:rPr>
          <m:t>a(t)</m:t>
        </m:r>
      </m:oMath>
      <w:r>
        <w:t xml:space="preserve"> and show the derivation for the associated equation of motion (EoM) of </w:t>
      </w:r>
      <m:oMath>
        <m:r>
          <w:rPr>
            <w:rFonts w:ascii="Cambria Math" w:hAnsi="Cambria Math"/>
          </w:rPr>
          <m:t>v(t)</m:t>
        </m:r>
      </m:oMath>
      <w:r>
        <w:t xml:space="preserve"> and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. </w:t>
      </w:r>
      <w:r>
        <w:rPr>
          <w:b/>
          <w:bCs/>
        </w:rPr>
        <w:t>[</w:t>
      </w:r>
      <w:r w:rsidR="0088645A">
        <w:rPr>
          <w:b/>
          <w:bCs/>
        </w:rPr>
        <w:t>9</w:t>
      </w:r>
      <w:r>
        <w:rPr>
          <w:b/>
          <w:bCs/>
        </w:rPr>
        <w:t>]</w:t>
      </w:r>
    </w:p>
    <w:p w14:paraId="4ED23820" w14:textId="2B9165A7" w:rsidR="00975121" w:rsidRPr="00045032" w:rsidRDefault="00000000" w:rsidP="00975121">
      <w:pPr>
        <w:pStyle w:val="IRNumberedList"/>
        <w:numPr>
          <w:ilvl w:val="0"/>
          <w:numId w:val="0"/>
        </w:num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0≤t≤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&lt;t&lt;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</w:rPr>
                              <m:t>-T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</w:rPr>
                              <m:t>-T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≤t≤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71C006FA" w14:textId="2A3C902A" w:rsidR="00975121" w:rsidRPr="00A93BFE" w:rsidRDefault="00000000" w:rsidP="00975121">
      <w:pPr>
        <w:pStyle w:val="IRNumberedList"/>
        <w:numPr>
          <w:ilvl w:val="0"/>
          <w:numId w:val="0"/>
        </w:num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0≤t≤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&lt;t&lt;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</w:rPr>
                              <m:t>-T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</w:rPr>
                              <m:t>-T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≤t≤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6ED89F7A" w14:textId="12A7A07A" w:rsidR="00975121" w:rsidRDefault="00000000" w:rsidP="00975121">
      <w:pPr>
        <w:pStyle w:val="IRNumberedList"/>
        <w:numPr>
          <w:ilvl w:val="0"/>
          <w:numId w:val="0"/>
        </w:num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0≤t≤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&lt;t&lt;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</w:rPr>
                              <m:t>-T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</w:rPr>
                              <m:t>-T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≤t≤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76787E62" w14:textId="77777777" w:rsidR="00B4671F" w:rsidRDefault="00B4671F" w:rsidP="00B4671F">
      <w:pPr>
        <w:pStyle w:val="IRNumberedList"/>
        <w:numPr>
          <w:ilvl w:val="0"/>
          <w:numId w:val="0"/>
        </w:numPr>
        <w:ind w:left="850"/>
      </w:pPr>
    </w:p>
    <w:p w14:paraId="076AF280" w14:textId="675D25B3" w:rsidR="00975121" w:rsidRDefault="00975121" w:rsidP="00975121">
      <w:pPr>
        <w:pStyle w:val="IRNumberedList"/>
        <w:numPr>
          <w:ilvl w:val="1"/>
          <w:numId w:val="36"/>
        </w:numPr>
      </w:pPr>
      <w:r>
        <w:t xml:space="preserve">Derive the </w:t>
      </w:r>
      <w:r w:rsidR="00B716FC">
        <w:t>three</w:t>
      </w:r>
      <w:r>
        <w:t xml:space="preserve"> equations which relate the peak values. </w:t>
      </w:r>
      <w:r>
        <w:rPr>
          <w:b/>
          <w:bCs/>
        </w:rPr>
        <w:t>[</w:t>
      </w:r>
      <w:r w:rsidR="0088645A">
        <w:rPr>
          <w:b/>
          <w:bCs/>
        </w:rPr>
        <w:t>3</w:t>
      </w:r>
      <w:r>
        <w:rPr>
          <w:b/>
          <w:bCs/>
        </w:rPr>
        <w:t>]</w:t>
      </w:r>
    </w:p>
    <w:p w14:paraId="2CE5D09F" w14:textId="595F10C2" w:rsidR="00975121" w:rsidRDefault="00975121" w:rsidP="00975121">
      <w:pPr>
        <w:pStyle w:val="IRNumberedList"/>
        <w:numPr>
          <w:ilvl w:val="2"/>
          <w:numId w:val="36"/>
        </w:numPr>
      </w:pP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</m:oMath>
    </w:p>
    <w:p w14:paraId="651471FE" w14:textId="36180895" w:rsidR="00AE74BF" w:rsidRDefault="00000000" w:rsidP="00AE74BF">
      <w:pPr>
        <w:pStyle w:val="IRNumberedList"/>
        <w:numPr>
          <w:ilvl w:val="2"/>
          <w:numId w:val="3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</m:oMath>
    </w:p>
    <w:p w14:paraId="07813F7A" w14:textId="00027C3E" w:rsidR="00975121" w:rsidRDefault="00975121" w:rsidP="00975121">
      <w:pPr>
        <w:pStyle w:val="IRNumberedList"/>
        <w:numPr>
          <w:ilvl w:val="2"/>
          <w:numId w:val="36"/>
        </w:numPr>
      </w:pP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</m:oMath>
    </w:p>
    <w:p w14:paraId="66E17E52" w14:textId="77777777" w:rsidR="00B4671F" w:rsidRDefault="00B4671F" w:rsidP="00B4671F">
      <w:pPr>
        <w:pStyle w:val="IRNumberedList"/>
        <w:numPr>
          <w:ilvl w:val="0"/>
          <w:numId w:val="0"/>
        </w:numPr>
        <w:ind w:left="1275"/>
      </w:pPr>
    </w:p>
    <w:p w14:paraId="0674B683" w14:textId="45D8F35D" w:rsidR="00117AF8" w:rsidRPr="00117AF8" w:rsidRDefault="00975121" w:rsidP="00975121">
      <w:pPr>
        <w:pStyle w:val="IRNumberedList"/>
        <w:numPr>
          <w:ilvl w:val="1"/>
          <w:numId w:val="36"/>
        </w:numPr>
      </w:pPr>
      <w:r>
        <w:t xml:space="preserve">Plot each </w:t>
      </w:r>
      <w:r w:rsidR="00117AF8">
        <w:t xml:space="preserve">EoM </w:t>
      </w:r>
      <w:r>
        <w:t xml:space="preserve">and indicate the peak values (and other constants) used </w:t>
      </w:r>
      <w:r w:rsidR="00117AF8">
        <w:t>in the definition</w:t>
      </w:r>
      <w:r>
        <w:t xml:space="preserve">. </w:t>
      </w:r>
      <w:r w:rsidR="00117AF8">
        <w:rPr>
          <w:b/>
          <w:bCs/>
        </w:rPr>
        <w:t>[</w:t>
      </w:r>
      <w:r w:rsidR="008B14EB">
        <w:rPr>
          <w:b/>
          <w:bCs/>
        </w:rPr>
        <w:t>3</w:t>
      </w:r>
      <w:r w:rsidR="00117AF8">
        <w:rPr>
          <w:b/>
          <w:bCs/>
        </w:rPr>
        <w:t>]</w:t>
      </w:r>
    </w:p>
    <w:p w14:paraId="443594AD" w14:textId="1723BE6E" w:rsidR="00975121" w:rsidRPr="00975121" w:rsidRDefault="00975121" w:rsidP="00117AF8">
      <w:pPr>
        <w:pStyle w:val="IRNumberedList"/>
        <w:numPr>
          <w:ilvl w:val="0"/>
          <w:numId w:val="0"/>
        </w:numPr>
        <w:ind w:left="850"/>
      </w:pPr>
      <w:r>
        <w:t xml:space="preserve">Assume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/3</m:t>
        </m:r>
      </m:oMath>
      <w:r w:rsidR="000A2C98">
        <w:t xml:space="preserve"> </w:t>
      </w:r>
      <w:r>
        <w:t xml:space="preserve">for the plots. </w:t>
      </w:r>
    </w:p>
    <w:p w14:paraId="2BB2E319" w14:textId="2F916586" w:rsidR="00EA2216" w:rsidRDefault="006A3DB5" w:rsidP="00E549C1">
      <w:pPr>
        <w:pStyle w:val="IRNumberedList"/>
      </w:pPr>
      <w:r>
        <w:lastRenderedPageBreak/>
        <w:t>Bonus</w:t>
      </w:r>
      <w:r w:rsidR="00475003">
        <w:t xml:space="preserve"> for Quiz Drop</w:t>
      </w:r>
      <w:r>
        <w:t>:</w:t>
      </w:r>
      <w:r w:rsidR="00475003">
        <w:t xml:space="preserve"> </w:t>
      </w:r>
      <w:r w:rsidR="00E765EC">
        <w:t xml:space="preserve">Write </w:t>
      </w:r>
      <w:r w:rsidR="005916A3">
        <w:t>a function in Python that calculates</w:t>
      </w:r>
      <w:r w:rsidR="00A856E3">
        <w:t xml:space="preserve"> the numeric values </w:t>
      </w:r>
      <w:r w:rsidR="005475C9">
        <w:t xml:space="preserve">for </w:t>
      </w:r>
      <w:r w:rsidR="00B77B0D">
        <w:t>each equation of motion designed in question 1.</w:t>
      </w:r>
    </w:p>
    <w:p w14:paraId="1A64CBC3" w14:textId="477911A4" w:rsidR="00BD69A9" w:rsidRDefault="00BD69A9" w:rsidP="00BD69A9">
      <w:pPr>
        <w:pStyle w:val="IRNumberedList"/>
        <w:numPr>
          <w:ilvl w:val="1"/>
          <w:numId w:val="36"/>
        </w:numPr>
      </w:pPr>
      <w:r>
        <w:t>Write a function “</w:t>
      </w:r>
      <w:r w:rsidR="00747B7D">
        <w:t>profile</w:t>
      </w:r>
      <w:r>
        <w:t>” that calculates the 3 equations of motion.</w:t>
      </w:r>
    </w:p>
    <w:p w14:paraId="27E9B761" w14:textId="77777777" w:rsidR="00BD69A9" w:rsidRDefault="00BD69A9" w:rsidP="00BD69A9">
      <w:pPr>
        <w:pStyle w:val="IRNumberedList"/>
        <w:numPr>
          <w:ilvl w:val="2"/>
          <w:numId w:val="36"/>
        </w:numPr>
      </w:pPr>
      <w:r>
        <w:t xml:space="preserve">Arguments: </w:t>
      </w:r>
    </w:p>
    <w:p w14:paraId="4A6E65DC" w14:textId="2F6BA7E2" w:rsidR="00747B7D" w:rsidRDefault="0029471E" w:rsidP="00747B7D">
      <w:pPr>
        <w:pStyle w:val="IRNumberedList"/>
        <w:numPr>
          <w:ilvl w:val="3"/>
          <w:numId w:val="36"/>
        </w:numPr>
      </w:pPr>
      <w:r>
        <w:t>D</w:t>
      </w:r>
      <w:r w:rsidR="00747B7D">
        <w:t>isplacement</w:t>
      </w:r>
      <w:r w:rsidR="00D75143">
        <w:t xml:space="preserve"> (float)</w:t>
      </w:r>
      <w:r>
        <w:t>:</w:t>
      </w:r>
      <w:r w:rsidR="00D75143">
        <w:t xml:space="preserve"> </w:t>
      </w:r>
      <w:r>
        <w:t>the total change in position</w:t>
      </w:r>
      <w:r w:rsidR="00886533">
        <w:t>.</w:t>
      </w:r>
    </w:p>
    <w:p w14:paraId="646CA142" w14:textId="0652BEBA" w:rsidR="0029471E" w:rsidRDefault="0029471E" w:rsidP="00747B7D">
      <w:pPr>
        <w:pStyle w:val="IRNumberedList"/>
        <w:numPr>
          <w:ilvl w:val="3"/>
          <w:numId w:val="36"/>
        </w:numPr>
      </w:pPr>
      <w:r>
        <w:t>Start</w:t>
      </w:r>
      <w:r w:rsidR="00D75143">
        <w:t xml:space="preserve"> (float): the initial position for a move</w:t>
      </w:r>
      <w:r w:rsidR="00886533">
        <w:t>.</w:t>
      </w:r>
    </w:p>
    <w:p w14:paraId="4C2CDF47" w14:textId="5014596D" w:rsidR="00BD69A9" w:rsidRDefault="00D75143" w:rsidP="00BD69A9">
      <w:pPr>
        <w:pStyle w:val="IRNumberedList"/>
        <w:numPr>
          <w:ilvl w:val="3"/>
          <w:numId w:val="36"/>
        </w:numPr>
      </w:pPr>
      <w:r>
        <w:t>T</w:t>
      </w:r>
      <w:r w:rsidR="00BD69A9">
        <w:t>ime</w:t>
      </w:r>
      <w:r>
        <w:t xml:space="preserve"> </w:t>
      </w:r>
      <w:r w:rsidR="00D1052E">
        <w:t>(list of floats): contains each value of time to evaluate</w:t>
      </w:r>
      <w:r w:rsidR="00886533">
        <w:t>.</w:t>
      </w:r>
    </w:p>
    <w:p w14:paraId="664A87C5" w14:textId="3F9B10B2" w:rsidR="00D1052E" w:rsidRDefault="00D1052E" w:rsidP="00BD69A9">
      <w:pPr>
        <w:pStyle w:val="IRNumberedList"/>
        <w:numPr>
          <w:ilvl w:val="3"/>
          <w:numId w:val="36"/>
        </w:numPr>
      </w:pPr>
      <w:r>
        <w:t>Ta (float): the duration of the acceleration and deceleration.</w:t>
      </w:r>
    </w:p>
    <w:p w14:paraId="721E2E29" w14:textId="77777777" w:rsidR="00886533" w:rsidRDefault="00886533" w:rsidP="00886533">
      <w:pPr>
        <w:pStyle w:val="IRNumberedList"/>
        <w:numPr>
          <w:ilvl w:val="0"/>
          <w:numId w:val="0"/>
        </w:numPr>
        <w:ind w:left="1700"/>
      </w:pPr>
    </w:p>
    <w:p w14:paraId="3E564CD4" w14:textId="13CC3660" w:rsidR="00BD69A9" w:rsidRDefault="00BD69A9" w:rsidP="00BD69A9">
      <w:pPr>
        <w:pStyle w:val="IRNumberedList"/>
        <w:numPr>
          <w:ilvl w:val="2"/>
          <w:numId w:val="36"/>
        </w:numPr>
      </w:pPr>
      <w:r>
        <w:t>Returns</w:t>
      </w:r>
      <w:r w:rsidR="00BF077F">
        <w:t xml:space="preserve"> (tuple)</w:t>
      </w:r>
      <w:r>
        <w:t>:</w:t>
      </w:r>
      <w:r w:rsidR="00CA23D7">
        <w:t xml:space="preserve"> Three lists containing the calculated equations of motion.</w:t>
      </w:r>
    </w:p>
    <w:p w14:paraId="0FCE3550" w14:textId="19ACAD98" w:rsidR="00BD69A9" w:rsidRDefault="00BF077F" w:rsidP="00BD69A9">
      <w:pPr>
        <w:pStyle w:val="IRNumberedList"/>
        <w:numPr>
          <w:ilvl w:val="3"/>
          <w:numId w:val="36"/>
        </w:numPr>
      </w:pPr>
      <w:r>
        <w:t xml:space="preserve">Displacement (list of floats): </w:t>
      </w:r>
      <w:r w:rsidR="00CA23D7">
        <w:t>position calculated for each time</w:t>
      </w:r>
      <w:r w:rsidR="00BD69A9">
        <w:t xml:space="preserve"> </w:t>
      </w:r>
      <w:r w:rsidR="00CA23D7">
        <w:t>step.</w:t>
      </w:r>
    </w:p>
    <w:p w14:paraId="74DFFECC" w14:textId="44CC9001" w:rsidR="00BD69A9" w:rsidRDefault="00CA23D7" w:rsidP="00BD69A9">
      <w:pPr>
        <w:pStyle w:val="IRNumberedList"/>
        <w:numPr>
          <w:ilvl w:val="3"/>
          <w:numId w:val="36"/>
        </w:numPr>
      </w:pPr>
      <w:r>
        <w:t>V</w:t>
      </w:r>
      <w:r w:rsidR="00BD69A9">
        <w:t>elocity</w:t>
      </w:r>
      <w:r>
        <w:t xml:space="preserve"> (list of floats): velocity calculated for each time step.</w:t>
      </w:r>
    </w:p>
    <w:p w14:paraId="178BD1EF" w14:textId="7294B00C" w:rsidR="00072689" w:rsidRDefault="00CA23D7" w:rsidP="008B46F5">
      <w:pPr>
        <w:pStyle w:val="IRNumberedList"/>
        <w:numPr>
          <w:ilvl w:val="3"/>
          <w:numId w:val="36"/>
        </w:numPr>
      </w:pPr>
      <w:r>
        <w:t>Acceleration (list of floats): acceleration calculated for each time step.</w:t>
      </w:r>
    </w:p>
    <w:p w14:paraId="0B3E2E6E" w14:textId="77777777" w:rsidR="00DE1CF4" w:rsidRDefault="00DE1CF4" w:rsidP="00DE1CF4">
      <w:pPr>
        <w:pStyle w:val="IRNumberedList"/>
        <w:numPr>
          <w:ilvl w:val="0"/>
          <w:numId w:val="0"/>
        </w:numPr>
        <w:ind w:left="1700"/>
      </w:pPr>
    </w:p>
    <w:p w14:paraId="25E2972C" w14:textId="6AEB2DF7" w:rsidR="00DB0A84" w:rsidRDefault="00DB0A84" w:rsidP="00DB0A84">
      <w:pPr>
        <w:pStyle w:val="IRNumberedList"/>
        <w:numPr>
          <w:ilvl w:val="2"/>
          <w:numId w:val="36"/>
        </w:numPr>
      </w:pPr>
      <w:r>
        <w:t>Grading</w:t>
      </w:r>
    </w:p>
    <w:p w14:paraId="0D375F63" w14:textId="3ACA14F3" w:rsidR="00DB0A84" w:rsidRDefault="000F364C" w:rsidP="00DB0A84">
      <w:pPr>
        <w:pStyle w:val="IRNumberedList"/>
        <w:numPr>
          <w:ilvl w:val="3"/>
          <w:numId w:val="36"/>
        </w:numPr>
      </w:pPr>
      <w:r>
        <w:t>Plot generated by the MotionGUI</w:t>
      </w:r>
      <w:r w:rsidR="003204D5">
        <w:t xml:space="preserve"> agrees with </w:t>
      </w:r>
      <w:r w:rsidR="00095522">
        <w:t>plots from 1 c.</w:t>
      </w:r>
    </w:p>
    <w:p w14:paraId="55AED9DC" w14:textId="1C8E98B0" w:rsidR="00095522" w:rsidRDefault="00095522" w:rsidP="00095522">
      <w:pPr>
        <w:pStyle w:val="IRNumberedList"/>
        <w:numPr>
          <w:ilvl w:val="4"/>
          <w:numId w:val="36"/>
        </w:numPr>
      </w:pPr>
      <w:r>
        <w:t>Displacement</w:t>
      </w:r>
      <w:r w:rsidR="00A40159">
        <w:t>2</w:t>
      </w:r>
    </w:p>
    <w:p w14:paraId="4D188E56" w14:textId="3EF936F5" w:rsidR="00095522" w:rsidRDefault="00095522" w:rsidP="00095522">
      <w:pPr>
        <w:pStyle w:val="IRNumberedList"/>
        <w:numPr>
          <w:ilvl w:val="4"/>
          <w:numId w:val="36"/>
        </w:numPr>
      </w:pPr>
      <w:r>
        <w:t>Velocity</w:t>
      </w:r>
      <w:r w:rsidR="00A40159">
        <w:t>2</w:t>
      </w:r>
    </w:p>
    <w:p w14:paraId="0F546EF0" w14:textId="742A3B91" w:rsidR="00A40159" w:rsidRDefault="00A40159" w:rsidP="00095522">
      <w:pPr>
        <w:pStyle w:val="IRNumberedList"/>
        <w:numPr>
          <w:ilvl w:val="4"/>
          <w:numId w:val="36"/>
        </w:numPr>
      </w:pPr>
      <w:r>
        <w:t>Acceleration2</w:t>
      </w:r>
    </w:p>
    <w:p w14:paraId="381A6264" w14:textId="7FF79E31" w:rsidR="00095522" w:rsidRDefault="00C92EA0" w:rsidP="00095522">
      <w:pPr>
        <w:pStyle w:val="IRNumberedList"/>
        <w:numPr>
          <w:ilvl w:val="3"/>
          <w:numId w:val="36"/>
        </w:numPr>
      </w:pPr>
      <w:r>
        <w:t>Peak velocity and peak acceleration can be predicted correctly.</w:t>
      </w:r>
    </w:p>
    <w:p w14:paraId="1EEC72F9" w14:textId="77777777" w:rsidR="001D40BC" w:rsidRDefault="001D40BC" w:rsidP="001D40BC">
      <w:pPr>
        <w:pStyle w:val="IRNumberedList"/>
        <w:numPr>
          <w:ilvl w:val="0"/>
          <w:numId w:val="0"/>
        </w:numPr>
        <w:ind w:left="1700"/>
      </w:pPr>
    </w:p>
    <w:p w14:paraId="46342BF8" w14:textId="5AEF629B" w:rsidR="00EE4059" w:rsidRDefault="00CA23D7" w:rsidP="00EE4059">
      <w:pPr>
        <w:pStyle w:val="IRNumberedList"/>
        <w:numPr>
          <w:ilvl w:val="1"/>
          <w:numId w:val="36"/>
        </w:numPr>
      </w:pPr>
      <w:r>
        <w:t xml:space="preserve">Write a function “motion” that calculates the </w:t>
      </w:r>
      <w:r w:rsidR="00087D34">
        <w:t>fastes</w:t>
      </w:r>
      <w:r w:rsidR="00072689">
        <w:t>t time to perform a move.</w:t>
      </w:r>
    </w:p>
    <w:p w14:paraId="3262CF5B" w14:textId="77777777" w:rsidR="00072689" w:rsidRDefault="00072689" w:rsidP="00072689">
      <w:pPr>
        <w:pStyle w:val="IRNumberedList"/>
        <w:numPr>
          <w:ilvl w:val="2"/>
          <w:numId w:val="36"/>
        </w:numPr>
      </w:pPr>
      <w:r>
        <w:t xml:space="preserve">Arguments: </w:t>
      </w:r>
    </w:p>
    <w:p w14:paraId="13B99CB8" w14:textId="793F23F1" w:rsidR="00072689" w:rsidRDefault="00072689" w:rsidP="00072689">
      <w:pPr>
        <w:pStyle w:val="IRNumberedList"/>
        <w:numPr>
          <w:ilvl w:val="3"/>
          <w:numId w:val="36"/>
        </w:numPr>
      </w:pPr>
      <w:r>
        <w:t>Displacement (float): the total change in position</w:t>
      </w:r>
      <w:r w:rsidR="00886533">
        <w:t>.</w:t>
      </w:r>
    </w:p>
    <w:p w14:paraId="52BDFD55" w14:textId="09861E25" w:rsidR="00072689" w:rsidRDefault="00072689" w:rsidP="00072689">
      <w:pPr>
        <w:pStyle w:val="IRNumberedList"/>
        <w:numPr>
          <w:ilvl w:val="3"/>
          <w:numId w:val="36"/>
        </w:numPr>
      </w:pPr>
      <w:r>
        <w:t>Interval (float): the time step interval</w:t>
      </w:r>
      <w:r w:rsidR="00886533">
        <w:t>.</w:t>
      </w:r>
    </w:p>
    <w:p w14:paraId="5DAC9273" w14:textId="37B779A6" w:rsidR="00072689" w:rsidRDefault="00986945" w:rsidP="00072689">
      <w:pPr>
        <w:pStyle w:val="IRNumberedList"/>
        <w:numPr>
          <w:ilvl w:val="3"/>
          <w:numId w:val="36"/>
        </w:numPr>
      </w:pPr>
      <w:r>
        <w:t>accelLimit (float): the acceleration limit</w:t>
      </w:r>
      <w:r w:rsidR="00886533">
        <w:t>.</w:t>
      </w:r>
    </w:p>
    <w:p w14:paraId="6B252EAF" w14:textId="14C2A0FC" w:rsidR="00986945" w:rsidRDefault="00986945" w:rsidP="00072689">
      <w:pPr>
        <w:pStyle w:val="IRNumberedList"/>
        <w:numPr>
          <w:ilvl w:val="3"/>
          <w:numId w:val="36"/>
        </w:numPr>
      </w:pPr>
      <w:r>
        <w:t>veloLimit (float): the velocity limit</w:t>
      </w:r>
      <w:r w:rsidR="00886533">
        <w:t>.</w:t>
      </w:r>
    </w:p>
    <w:p w14:paraId="599D3497" w14:textId="77777777" w:rsidR="00886533" w:rsidRDefault="00886533" w:rsidP="00886533">
      <w:pPr>
        <w:pStyle w:val="IRNumberedList"/>
        <w:numPr>
          <w:ilvl w:val="0"/>
          <w:numId w:val="0"/>
        </w:numPr>
        <w:ind w:left="1700"/>
      </w:pPr>
    </w:p>
    <w:p w14:paraId="4F9B1502" w14:textId="7900A003" w:rsidR="00072689" w:rsidRDefault="00072689" w:rsidP="00072689">
      <w:pPr>
        <w:pStyle w:val="IRNumberedList"/>
        <w:numPr>
          <w:ilvl w:val="2"/>
          <w:numId w:val="36"/>
        </w:numPr>
      </w:pPr>
      <w:r>
        <w:t xml:space="preserve">Returns (tuple): </w:t>
      </w:r>
      <w:r w:rsidR="00575C08">
        <w:t xml:space="preserve">a list of time and </w:t>
      </w:r>
      <w:r w:rsidR="0060464A">
        <w:t>Ta to describe the shape of the motion.</w:t>
      </w:r>
    </w:p>
    <w:p w14:paraId="7EC6A8F4" w14:textId="19D4F10E" w:rsidR="00072689" w:rsidRDefault="0060464A" w:rsidP="00072689">
      <w:pPr>
        <w:pStyle w:val="IRNumberedList"/>
        <w:numPr>
          <w:ilvl w:val="3"/>
          <w:numId w:val="36"/>
        </w:numPr>
      </w:pPr>
      <w:r>
        <w:t xml:space="preserve">Time (list of floats): </w:t>
      </w:r>
      <w:r w:rsidR="005E3B7C">
        <w:t xml:space="preserve">contains the </w:t>
      </w:r>
      <w:r w:rsidR="00A256E0">
        <w:t>value of each time to calculate a motion profile.</w:t>
      </w:r>
    </w:p>
    <w:p w14:paraId="70F9A330" w14:textId="56A8DCB1" w:rsidR="00A256E0" w:rsidRDefault="00A256E0" w:rsidP="00072689">
      <w:pPr>
        <w:pStyle w:val="IRNumberedList"/>
        <w:numPr>
          <w:ilvl w:val="3"/>
          <w:numId w:val="36"/>
        </w:numPr>
      </w:pPr>
      <w:r>
        <w:t xml:space="preserve">Ta (float): </w:t>
      </w:r>
      <w:r w:rsidR="00893BFA">
        <w:t>the duration of the acceleration and deceleration.</w:t>
      </w:r>
    </w:p>
    <w:p w14:paraId="47EBCBDE" w14:textId="77777777" w:rsidR="00E209D9" w:rsidRDefault="00E209D9" w:rsidP="00E209D9">
      <w:pPr>
        <w:pStyle w:val="IRNumberedList"/>
        <w:numPr>
          <w:ilvl w:val="0"/>
          <w:numId w:val="0"/>
        </w:numPr>
        <w:ind w:left="1700"/>
      </w:pPr>
    </w:p>
    <w:p w14:paraId="0FE66C87" w14:textId="7BDC33AE" w:rsidR="0000375D" w:rsidRDefault="00DA6F3E" w:rsidP="0000375D">
      <w:pPr>
        <w:pStyle w:val="IRNumberedList"/>
        <w:numPr>
          <w:ilvl w:val="2"/>
          <w:numId w:val="36"/>
        </w:numPr>
      </w:pPr>
      <w:r>
        <w:t>Grading</w:t>
      </w:r>
      <w:r w:rsidR="00154892">
        <w:t>:</w:t>
      </w:r>
    </w:p>
    <w:p w14:paraId="50B7F0E1" w14:textId="5981053D" w:rsidR="00DA6F3E" w:rsidRDefault="00473D2C" w:rsidP="00E209D9">
      <w:pPr>
        <w:pStyle w:val="IRNumberedList"/>
        <w:numPr>
          <w:ilvl w:val="3"/>
          <w:numId w:val="36"/>
        </w:numPr>
      </w:pPr>
      <w:r>
        <w:t>Given the same limits</w:t>
      </w:r>
      <w:r w:rsidR="000E09E7">
        <w:t xml:space="preserve"> and</w:t>
      </w:r>
      <w:r>
        <w:t xml:space="preserve"> </w:t>
      </w:r>
      <w:r w:rsidR="00AD175C">
        <w:t>displacement A &gt; displacement B</w:t>
      </w:r>
      <w:r w:rsidR="000E09E7">
        <w:t>, show various Ta</w:t>
      </w:r>
      <w:r w:rsidR="00E209D9">
        <w:t>.</w:t>
      </w:r>
    </w:p>
    <w:p w14:paraId="4E492804" w14:textId="3FA3802F" w:rsidR="00E209D9" w:rsidRDefault="00100D07" w:rsidP="00E209D9">
      <w:pPr>
        <w:pStyle w:val="IRNumberedList"/>
        <w:numPr>
          <w:ilvl w:val="3"/>
          <w:numId w:val="36"/>
        </w:numPr>
      </w:pPr>
      <w:r>
        <w:t>Ta</w:t>
      </w:r>
      <w:r w:rsidR="00E209D9">
        <w:t xml:space="preserve"> can be predicted correctly.</w:t>
      </w:r>
    </w:p>
    <w:p w14:paraId="6449E69E" w14:textId="77777777" w:rsidR="00E209D9" w:rsidRDefault="00E209D9" w:rsidP="00E209D9">
      <w:pPr>
        <w:pStyle w:val="IRNumberedList"/>
        <w:numPr>
          <w:ilvl w:val="0"/>
          <w:numId w:val="0"/>
        </w:numPr>
        <w:ind w:left="1275"/>
      </w:pPr>
    </w:p>
    <w:p w14:paraId="24CA0A83" w14:textId="79E9CE10" w:rsidR="00072689" w:rsidRDefault="00F8410B" w:rsidP="00F8410B">
      <w:pPr>
        <w:spacing w:before="0" w:after="160" w:line="259" w:lineRule="auto"/>
        <w:jc w:val="left"/>
      </w:pPr>
      <w:r>
        <w:br w:type="page"/>
      </w:r>
    </w:p>
    <w:p w14:paraId="62052588" w14:textId="3C6255F0" w:rsidR="00072689" w:rsidRDefault="00072689" w:rsidP="00072689">
      <w:pPr>
        <w:pStyle w:val="IRNumberedList"/>
        <w:numPr>
          <w:ilvl w:val="1"/>
          <w:numId w:val="36"/>
        </w:numPr>
      </w:pPr>
      <w:r>
        <w:lastRenderedPageBreak/>
        <w:t xml:space="preserve">Write a function </w:t>
      </w:r>
      <w:r w:rsidR="00893BFA">
        <w:t>“jointInterpolation</w:t>
      </w:r>
      <w:r>
        <w:t xml:space="preserve">” that calculates the fastest time to </w:t>
      </w:r>
      <w:r w:rsidR="00886533">
        <w:t>coordinate a move between two joints</w:t>
      </w:r>
      <w:r>
        <w:t>.</w:t>
      </w:r>
    </w:p>
    <w:p w14:paraId="7A7DB53C" w14:textId="77777777" w:rsidR="00072689" w:rsidRDefault="00072689" w:rsidP="00072689">
      <w:pPr>
        <w:pStyle w:val="IRNumberedList"/>
        <w:numPr>
          <w:ilvl w:val="2"/>
          <w:numId w:val="36"/>
        </w:numPr>
      </w:pPr>
      <w:r>
        <w:t xml:space="preserve">Arguments: </w:t>
      </w:r>
    </w:p>
    <w:p w14:paraId="066FE4CA" w14:textId="0C26B83E" w:rsidR="00F8410B" w:rsidRDefault="00F8410B" w:rsidP="00F8410B">
      <w:pPr>
        <w:pStyle w:val="IRNumberedList"/>
        <w:numPr>
          <w:ilvl w:val="3"/>
          <w:numId w:val="36"/>
        </w:numPr>
      </w:pPr>
      <w:r>
        <w:t>Displacement</w:t>
      </w:r>
      <w:r w:rsidR="001D40BC">
        <w:t xml:space="preserve">A </w:t>
      </w:r>
      <w:r>
        <w:t>(float): the total change in position for joint A.</w:t>
      </w:r>
    </w:p>
    <w:p w14:paraId="07F5540B" w14:textId="4CA83D1F" w:rsidR="00FC7207" w:rsidRDefault="00FC7207" w:rsidP="00F8410B">
      <w:pPr>
        <w:pStyle w:val="IRNumberedList"/>
        <w:numPr>
          <w:ilvl w:val="3"/>
          <w:numId w:val="36"/>
        </w:numPr>
      </w:pPr>
      <w:r>
        <w:t>StartA(float): the initial position for joint A.</w:t>
      </w:r>
    </w:p>
    <w:p w14:paraId="18527F48" w14:textId="77777777" w:rsidR="00FC7207" w:rsidRDefault="00FC7207" w:rsidP="00FC7207">
      <w:pPr>
        <w:pStyle w:val="IRNumberedList"/>
        <w:numPr>
          <w:ilvl w:val="3"/>
          <w:numId w:val="36"/>
        </w:numPr>
      </w:pPr>
      <w:r>
        <w:t>DisplacementB (float): the total change in position for joint B.</w:t>
      </w:r>
    </w:p>
    <w:p w14:paraId="120D03AB" w14:textId="011E356F" w:rsidR="00FC7207" w:rsidRDefault="00FC7207" w:rsidP="00FC7207">
      <w:pPr>
        <w:pStyle w:val="IRNumberedList"/>
        <w:numPr>
          <w:ilvl w:val="3"/>
          <w:numId w:val="36"/>
        </w:numPr>
      </w:pPr>
      <w:r>
        <w:t>StartB(float): the initial position for joint B.</w:t>
      </w:r>
    </w:p>
    <w:p w14:paraId="0DA8CC43" w14:textId="562E4258" w:rsidR="00F8410B" w:rsidRDefault="00F8410B" w:rsidP="00F8410B">
      <w:pPr>
        <w:pStyle w:val="IRNumberedList"/>
        <w:numPr>
          <w:ilvl w:val="3"/>
          <w:numId w:val="36"/>
        </w:numPr>
      </w:pPr>
      <w:r>
        <w:t>Interval (float): the time step interval.</w:t>
      </w:r>
    </w:p>
    <w:p w14:paraId="1FB0E6A1" w14:textId="4476CF55" w:rsidR="00F8410B" w:rsidRDefault="00F8410B" w:rsidP="00F8410B">
      <w:pPr>
        <w:pStyle w:val="IRNumberedList"/>
        <w:numPr>
          <w:ilvl w:val="3"/>
          <w:numId w:val="36"/>
        </w:numPr>
      </w:pPr>
      <w:r>
        <w:t>accelLimit</w:t>
      </w:r>
      <w:r w:rsidR="001D40BC">
        <w:t>A</w:t>
      </w:r>
      <w:r>
        <w:t xml:space="preserve"> (float): the acceleration limit for joint A.</w:t>
      </w:r>
    </w:p>
    <w:p w14:paraId="608C827B" w14:textId="1CFCBB2F" w:rsidR="00F8410B" w:rsidRDefault="00F8410B" w:rsidP="00F8410B">
      <w:pPr>
        <w:pStyle w:val="IRNumberedList"/>
        <w:numPr>
          <w:ilvl w:val="3"/>
          <w:numId w:val="36"/>
        </w:numPr>
      </w:pPr>
      <w:r>
        <w:t>veloLimit</w:t>
      </w:r>
      <w:r w:rsidR="001D40BC">
        <w:t>A</w:t>
      </w:r>
      <w:r>
        <w:t xml:space="preserve"> (float): the velocity limit for joint A.</w:t>
      </w:r>
    </w:p>
    <w:p w14:paraId="7B1507CE" w14:textId="4027878E" w:rsidR="00F8410B" w:rsidRDefault="00F8410B" w:rsidP="00F8410B">
      <w:pPr>
        <w:pStyle w:val="IRNumberedList"/>
        <w:numPr>
          <w:ilvl w:val="3"/>
          <w:numId w:val="36"/>
        </w:numPr>
      </w:pPr>
      <w:r>
        <w:t>accelLimit</w:t>
      </w:r>
      <w:r w:rsidR="001D40BC">
        <w:t>B</w:t>
      </w:r>
      <w:r>
        <w:t xml:space="preserve"> (float): the acceleration limit for joint B.</w:t>
      </w:r>
    </w:p>
    <w:p w14:paraId="70D95295" w14:textId="478824DB" w:rsidR="00F8410B" w:rsidRDefault="00F8410B" w:rsidP="00F8410B">
      <w:pPr>
        <w:pStyle w:val="IRNumberedList"/>
        <w:numPr>
          <w:ilvl w:val="3"/>
          <w:numId w:val="36"/>
        </w:numPr>
      </w:pPr>
      <w:r>
        <w:t>veloLimit</w:t>
      </w:r>
      <w:r w:rsidR="001D40BC">
        <w:t>B</w:t>
      </w:r>
      <w:r>
        <w:t xml:space="preserve"> (float): the velocity limit for joint B.</w:t>
      </w:r>
    </w:p>
    <w:p w14:paraId="3D5EF0F8" w14:textId="77777777" w:rsidR="00F8410B" w:rsidRDefault="00F8410B" w:rsidP="003163C1">
      <w:pPr>
        <w:pStyle w:val="IRNumberedList"/>
        <w:numPr>
          <w:ilvl w:val="0"/>
          <w:numId w:val="0"/>
        </w:numPr>
        <w:ind w:left="1700"/>
      </w:pPr>
    </w:p>
    <w:p w14:paraId="168CAC83" w14:textId="14E5DBE7" w:rsidR="00072689" w:rsidRDefault="00072689" w:rsidP="00072689">
      <w:pPr>
        <w:pStyle w:val="IRNumberedList"/>
        <w:numPr>
          <w:ilvl w:val="2"/>
          <w:numId w:val="36"/>
        </w:numPr>
      </w:pPr>
      <w:r>
        <w:t xml:space="preserve">Returns (tuple): </w:t>
      </w:r>
      <w:r w:rsidR="003163C1">
        <w:t>Two tuples and a list.</w:t>
      </w:r>
    </w:p>
    <w:p w14:paraId="2DC2CBAC" w14:textId="61671C21" w:rsidR="00072689" w:rsidRDefault="003163C1" w:rsidP="00072689">
      <w:pPr>
        <w:pStyle w:val="IRNumberedList"/>
        <w:numPr>
          <w:ilvl w:val="3"/>
          <w:numId w:val="36"/>
        </w:numPr>
      </w:pPr>
      <w:r>
        <w:t>eomA</w:t>
      </w:r>
      <w:r w:rsidR="00072689">
        <w:t xml:space="preserve"> (</w:t>
      </w:r>
      <w:r>
        <w:t>tuple</w:t>
      </w:r>
      <w:r w:rsidR="007658D7">
        <w:t xml:space="preserve"> of 3 lists of floats</w:t>
      </w:r>
      <w:r w:rsidR="00072689">
        <w:t xml:space="preserve">): </w:t>
      </w:r>
      <w:r w:rsidR="007658D7">
        <w:t>the equations of motion (d, v, a) for joint A.</w:t>
      </w:r>
    </w:p>
    <w:p w14:paraId="24F0E3E0" w14:textId="4C016615" w:rsidR="007658D7" w:rsidRDefault="007658D7" w:rsidP="00072689">
      <w:pPr>
        <w:pStyle w:val="IRNumberedList"/>
        <w:numPr>
          <w:ilvl w:val="3"/>
          <w:numId w:val="36"/>
        </w:numPr>
      </w:pPr>
      <w:r>
        <w:t>eomB (tuple of 3 lists of floats); the equations of motion (d, v, a) for joint B.</w:t>
      </w:r>
    </w:p>
    <w:p w14:paraId="03998B61" w14:textId="77777777" w:rsidR="007658D7" w:rsidRDefault="007658D7" w:rsidP="007658D7">
      <w:pPr>
        <w:pStyle w:val="IRNumberedList"/>
        <w:numPr>
          <w:ilvl w:val="3"/>
          <w:numId w:val="36"/>
        </w:numPr>
      </w:pPr>
      <w:r>
        <w:t>Time (list of floats): contains the value of each time to calculate a motion profile.</w:t>
      </w:r>
    </w:p>
    <w:p w14:paraId="675BBE85" w14:textId="77777777" w:rsidR="00265176" w:rsidRDefault="00265176" w:rsidP="00265176">
      <w:pPr>
        <w:pStyle w:val="IRNumberedList"/>
        <w:numPr>
          <w:ilvl w:val="0"/>
          <w:numId w:val="0"/>
        </w:numPr>
        <w:ind w:left="1700"/>
      </w:pPr>
    </w:p>
    <w:p w14:paraId="0A72BEEB" w14:textId="77777777" w:rsidR="00290AE0" w:rsidRDefault="00290AE0" w:rsidP="00290AE0">
      <w:pPr>
        <w:pStyle w:val="IRNumberedList"/>
        <w:numPr>
          <w:ilvl w:val="2"/>
          <w:numId w:val="36"/>
        </w:numPr>
      </w:pPr>
      <w:r>
        <w:t>Grading:</w:t>
      </w:r>
    </w:p>
    <w:p w14:paraId="6F12E395" w14:textId="76773BCA" w:rsidR="00290AE0" w:rsidRDefault="00290AE0" w:rsidP="00290AE0">
      <w:pPr>
        <w:pStyle w:val="IRNumberedList"/>
        <w:numPr>
          <w:ilvl w:val="3"/>
          <w:numId w:val="36"/>
        </w:numPr>
      </w:pPr>
      <w:r>
        <w:t>Given the same limits, the Motion GUI plots both joints moving together.</w:t>
      </w:r>
    </w:p>
    <w:p w14:paraId="42B1BD65" w14:textId="2291C0EA" w:rsidR="00290AE0" w:rsidRDefault="00290AE0" w:rsidP="00290AE0">
      <w:pPr>
        <w:pStyle w:val="IRNumberedList"/>
        <w:numPr>
          <w:ilvl w:val="3"/>
          <w:numId w:val="36"/>
        </w:numPr>
      </w:pPr>
      <w:r>
        <w:t>Given different limits, the Motion GUI does not report errors.</w:t>
      </w:r>
    </w:p>
    <w:p w14:paraId="37BBA5AE" w14:textId="374D792E" w:rsidR="00290AE0" w:rsidRDefault="00290AE0" w:rsidP="00290AE0">
      <w:pPr>
        <w:pStyle w:val="IRNumberedList"/>
        <w:numPr>
          <w:ilvl w:val="3"/>
          <w:numId w:val="36"/>
        </w:numPr>
      </w:pPr>
      <w:r>
        <w:t xml:space="preserve">Peak velocity and peak acceleration for A and B </w:t>
      </w:r>
      <w:r w:rsidR="00100D07">
        <w:t xml:space="preserve">as well as Ta </w:t>
      </w:r>
      <w:r>
        <w:t>can be predicted correctly.</w:t>
      </w:r>
    </w:p>
    <w:p w14:paraId="16112454" w14:textId="6E25921A" w:rsidR="00072689" w:rsidRDefault="00072689" w:rsidP="00072689">
      <w:pPr>
        <w:pStyle w:val="IRNumberedList"/>
        <w:numPr>
          <w:ilvl w:val="0"/>
          <w:numId w:val="0"/>
        </w:numPr>
        <w:ind w:left="850"/>
      </w:pPr>
    </w:p>
    <w:sectPr w:rsidR="00072689" w:rsidSect="00645B15">
      <w:headerReference w:type="default" r:id="rId8"/>
      <w:footerReference w:type="default" r:id="rId9"/>
      <w:pgSz w:w="12240" w:h="15840"/>
      <w:pgMar w:top="1440" w:right="1080" w:bottom="1440" w:left="108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64030" w14:textId="77777777" w:rsidR="0042333F" w:rsidRDefault="0042333F">
      <w:pPr>
        <w:spacing w:before="0" w:after="0"/>
      </w:pPr>
      <w:r>
        <w:separator/>
      </w:r>
    </w:p>
  </w:endnote>
  <w:endnote w:type="continuationSeparator" w:id="0">
    <w:p w14:paraId="6579CF6B" w14:textId="77777777" w:rsidR="0042333F" w:rsidRDefault="0042333F">
      <w:pPr>
        <w:spacing w:before="0" w:after="0"/>
      </w:pPr>
      <w:r>
        <w:continuationSeparator/>
      </w:r>
    </w:p>
  </w:endnote>
  <w:endnote w:type="continuationNotice" w:id="1">
    <w:p w14:paraId="4E4063E5" w14:textId="77777777" w:rsidR="0042333F" w:rsidRPr="00943319" w:rsidRDefault="0042333F" w:rsidP="00943319">
      <w:pPr>
        <w:spacing w:before="0" w:after="0"/>
      </w:pPr>
    </w:p>
    <w:p w14:paraId="1745240E" w14:textId="77777777" w:rsidR="0042333F" w:rsidRPr="00EC1406" w:rsidRDefault="0042333F" w:rsidP="00EC14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altName w:val="Georgia Pro"/>
    <w:charset w:val="00"/>
    <w:family w:val="roman"/>
    <w:pitch w:val="variable"/>
    <w:sig w:usb0="800002AF" w:usb1="00000003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 Pro Cond">
    <w:altName w:val="Georgia Pro Cond"/>
    <w:charset w:val="00"/>
    <w:family w:val="roman"/>
    <w:pitch w:val="variable"/>
    <w:sig w:usb0="800002AF" w:usb1="0000000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9293706"/>
      <w:docPartObj>
        <w:docPartGallery w:val="Page Numbers (Bottom of Page)"/>
        <w:docPartUnique/>
      </w:docPartObj>
    </w:sdtPr>
    <w:sdtContent>
      <w:p w14:paraId="608E9BFE" w14:textId="4DB25D98" w:rsidR="00C77E2E" w:rsidRPr="00510228" w:rsidRDefault="00DD6017" w:rsidP="00E861DA">
        <w:pPr>
          <w:pStyle w:val="Header"/>
        </w:pPr>
        <w:r w:rsidRPr="00510228">
          <w:rPr>
            <w:noProof/>
          </w:rPr>
          <w:drawing>
            <wp:anchor distT="0" distB="0" distL="114300" distR="114300" simplePos="0" relativeHeight="251658240" behindDoc="0" locked="0" layoutInCell="1" allowOverlap="1" wp14:anchorId="16FD96F2" wp14:editId="199479E3">
              <wp:simplePos x="0" y="0"/>
              <wp:positionH relativeFrom="margin">
                <wp:align>left</wp:align>
              </wp:positionH>
              <wp:positionV relativeFrom="paragraph">
                <wp:posOffset>-356972</wp:posOffset>
              </wp:positionV>
              <wp:extent cx="1184873" cy="540000"/>
              <wp:effectExtent l="0" t="0" r="0" b="0"/>
              <wp:wrapSquare wrapText="bothSides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4873" cy="54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C77E2E" w:rsidRPr="00510228">
          <w:ptab w:relativeTo="margin" w:alignment="right" w:leader="none"/>
        </w:r>
        <w:r w:rsidR="00510228">
          <w:fldChar w:fldCharType="begin"/>
        </w:r>
        <w:r w:rsidR="00510228">
          <w:instrText xml:space="preserve"> DATE \@ "yyyy" </w:instrText>
        </w:r>
        <w:r w:rsidR="00510228">
          <w:fldChar w:fldCharType="separate"/>
        </w:r>
        <w:r w:rsidR="005B3680">
          <w:rPr>
            <w:noProof/>
          </w:rPr>
          <w:t>2025</w:t>
        </w:r>
        <w:r w:rsidR="00510228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E5BB6" w14:textId="77777777" w:rsidR="0042333F" w:rsidRDefault="0042333F">
      <w:pPr>
        <w:spacing w:before="0" w:after="0"/>
      </w:pPr>
      <w:r>
        <w:separator/>
      </w:r>
    </w:p>
  </w:footnote>
  <w:footnote w:type="continuationSeparator" w:id="0">
    <w:p w14:paraId="33403973" w14:textId="77777777" w:rsidR="0042333F" w:rsidRDefault="0042333F">
      <w:pPr>
        <w:spacing w:before="0" w:after="0"/>
      </w:pPr>
      <w:r>
        <w:continuationSeparator/>
      </w:r>
    </w:p>
  </w:footnote>
  <w:footnote w:type="continuationNotice" w:id="1">
    <w:p w14:paraId="163CB46A" w14:textId="77777777" w:rsidR="0042333F" w:rsidRDefault="0042333F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C36A0" w14:textId="39499969" w:rsidR="00C77E2E" w:rsidRPr="00E861DA" w:rsidRDefault="00785DAC" w:rsidP="00E861DA">
    <w:pPr>
      <w:pStyle w:val="Header"/>
    </w:pPr>
    <w:r>
      <w:t>ROBT 3341: Assignment #4</w:t>
    </w:r>
    <w:r w:rsidR="00C77E2E" w:rsidRPr="00E861DA">
      <w:tab/>
    </w:r>
    <w:r w:rsidR="008F5BE0" w:rsidRPr="00E861DA">
      <w:ptab w:relativeTo="margin" w:alignment="right" w:leader="none"/>
    </w:r>
    <w:r>
      <w:t>Assignment #4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085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F67FEB"/>
    <w:multiLevelType w:val="hybridMultilevel"/>
    <w:tmpl w:val="1EA85362"/>
    <w:lvl w:ilvl="0" w:tplc="FFFFFFFF">
      <w:start w:val="1"/>
      <w:numFmt w:val="lowerLetter"/>
      <w:lvlText w:val="%1."/>
      <w:lvlJc w:val="left"/>
      <w:pPr>
        <w:ind w:left="851" w:hanging="426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BF558F7"/>
    <w:multiLevelType w:val="hybridMultilevel"/>
    <w:tmpl w:val="741CD90A"/>
    <w:lvl w:ilvl="0" w:tplc="1009000F">
      <w:start w:val="1"/>
      <w:numFmt w:val="decimal"/>
      <w:lvlText w:val="%1."/>
      <w:lvlJc w:val="left"/>
      <w:pPr>
        <w:ind w:left="1146" w:hanging="360"/>
      </w:pPr>
    </w:lvl>
    <w:lvl w:ilvl="1" w:tplc="10090019" w:tentative="1">
      <w:start w:val="1"/>
      <w:numFmt w:val="lowerLetter"/>
      <w:lvlText w:val="%2."/>
      <w:lvlJc w:val="left"/>
      <w:pPr>
        <w:ind w:left="1866" w:hanging="360"/>
      </w:pPr>
    </w:lvl>
    <w:lvl w:ilvl="2" w:tplc="1009001B" w:tentative="1">
      <w:start w:val="1"/>
      <w:numFmt w:val="lowerRoman"/>
      <w:lvlText w:val="%3."/>
      <w:lvlJc w:val="right"/>
      <w:pPr>
        <w:ind w:left="2586" w:hanging="180"/>
      </w:pPr>
    </w:lvl>
    <w:lvl w:ilvl="3" w:tplc="1009000F" w:tentative="1">
      <w:start w:val="1"/>
      <w:numFmt w:val="decimal"/>
      <w:lvlText w:val="%4."/>
      <w:lvlJc w:val="left"/>
      <w:pPr>
        <w:ind w:left="3306" w:hanging="360"/>
      </w:pPr>
    </w:lvl>
    <w:lvl w:ilvl="4" w:tplc="10090019" w:tentative="1">
      <w:start w:val="1"/>
      <w:numFmt w:val="lowerLetter"/>
      <w:lvlText w:val="%5."/>
      <w:lvlJc w:val="left"/>
      <w:pPr>
        <w:ind w:left="4026" w:hanging="360"/>
      </w:pPr>
    </w:lvl>
    <w:lvl w:ilvl="5" w:tplc="1009001B" w:tentative="1">
      <w:start w:val="1"/>
      <w:numFmt w:val="lowerRoman"/>
      <w:lvlText w:val="%6."/>
      <w:lvlJc w:val="right"/>
      <w:pPr>
        <w:ind w:left="4746" w:hanging="180"/>
      </w:pPr>
    </w:lvl>
    <w:lvl w:ilvl="6" w:tplc="1009000F" w:tentative="1">
      <w:start w:val="1"/>
      <w:numFmt w:val="decimal"/>
      <w:lvlText w:val="%7."/>
      <w:lvlJc w:val="left"/>
      <w:pPr>
        <w:ind w:left="5466" w:hanging="360"/>
      </w:pPr>
    </w:lvl>
    <w:lvl w:ilvl="7" w:tplc="10090019" w:tentative="1">
      <w:start w:val="1"/>
      <w:numFmt w:val="lowerLetter"/>
      <w:lvlText w:val="%8."/>
      <w:lvlJc w:val="left"/>
      <w:pPr>
        <w:ind w:left="6186" w:hanging="360"/>
      </w:pPr>
    </w:lvl>
    <w:lvl w:ilvl="8" w:tplc="1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F2A0419"/>
    <w:multiLevelType w:val="hybridMultilevel"/>
    <w:tmpl w:val="D79E793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46118D"/>
    <w:multiLevelType w:val="multilevel"/>
    <w:tmpl w:val="2B4C6AD4"/>
    <w:lvl w:ilvl="0">
      <w:start w:val="1"/>
      <w:numFmt w:val="decimal"/>
      <w:pStyle w:val="IRNumberedList"/>
      <w:lvlText w:val="%1."/>
      <w:lvlJc w:val="left"/>
      <w:pPr>
        <w:ind w:left="425" w:hanging="425"/>
      </w:pPr>
    </w:lvl>
    <w:lvl w:ilvl="1">
      <w:start w:val="1"/>
      <w:numFmt w:val="lowerLetter"/>
      <w:lvlText w:val="%2."/>
      <w:lvlJc w:val="left"/>
      <w:pPr>
        <w:ind w:left="850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275" w:hanging="425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700" w:hanging="425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2125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25" w:hanging="425"/>
      </w:pPr>
      <w:rPr>
        <w:rFonts w:hint="default"/>
      </w:rPr>
    </w:lvl>
  </w:abstractNum>
  <w:abstractNum w:abstractNumId="5" w15:restartNumberingAfterBreak="0">
    <w:nsid w:val="1A5B5895"/>
    <w:multiLevelType w:val="hybridMultilevel"/>
    <w:tmpl w:val="090C64A0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D95023E"/>
    <w:multiLevelType w:val="hybridMultilevel"/>
    <w:tmpl w:val="1EA85362"/>
    <w:lvl w:ilvl="0" w:tplc="FFFFFFFF">
      <w:start w:val="1"/>
      <w:numFmt w:val="lowerLetter"/>
      <w:lvlText w:val="%1."/>
      <w:lvlJc w:val="left"/>
      <w:pPr>
        <w:ind w:left="851" w:hanging="426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222C36D4"/>
    <w:multiLevelType w:val="hybridMultilevel"/>
    <w:tmpl w:val="61FC55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A3B7F"/>
    <w:multiLevelType w:val="hybridMultilevel"/>
    <w:tmpl w:val="6BA4F860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2A6A62FB"/>
    <w:multiLevelType w:val="multilevel"/>
    <w:tmpl w:val="A04638C6"/>
    <w:styleLink w:val="Style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A6A82"/>
    <w:multiLevelType w:val="multilevel"/>
    <w:tmpl w:val="1EA85362"/>
    <w:styleLink w:val="NewStyle"/>
    <w:lvl w:ilvl="0">
      <w:start w:val="1"/>
      <w:numFmt w:val="decimal"/>
      <w:lvlText w:val="%1."/>
      <w:lvlJc w:val="left"/>
      <w:pPr>
        <w:ind w:left="851" w:hanging="42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2B534BFD"/>
    <w:multiLevelType w:val="hybridMultilevel"/>
    <w:tmpl w:val="C1A8D11A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2C1F5CDE"/>
    <w:multiLevelType w:val="hybridMultilevel"/>
    <w:tmpl w:val="07F0C2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8E3280"/>
    <w:multiLevelType w:val="multilevel"/>
    <w:tmpl w:val="A04638C6"/>
    <w:numStyleLink w:val="Style1"/>
  </w:abstractNum>
  <w:abstractNum w:abstractNumId="14" w15:restartNumberingAfterBreak="0">
    <w:nsid w:val="2F4D5C7B"/>
    <w:multiLevelType w:val="hybridMultilevel"/>
    <w:tmpl w:val="2C94A782"/>
    <w:lvl w:ilvl="0" w:tplc="1009000F">
      <w:start w:val="1"/>
      <w:numFmt w:val="decimal"/>
      <w:lvlText w:val="%1."/>
      <w:lvlJc w:val="left"/>
      <w:pPr>
        <w:ind w:left="1146" w:hanging="360"/>
      </w:pPr>
    </w:lvl>
    <w:lvl w:ilvl="1" w:tplc="10090019" w:tentative="1">
      <w:start w:val="1"/>
      <w:numFmt w:val="lowerLetter"/>
      <w:lvlText w:val="%2."/>
      <w:lvlJc w:val="left"/>
      <w:pPr>
        <w:ind w:left="1866" w:hanging="360"/>
      </w:pPr>
    </w:lvl>
    <w:lvl w:ilvl="2" w:tplc="1009001B" w:tentative="1">
      <w:start w:val="1"/>
      <w:numFmt w:val="lowerRoman"/>
      <w:lvlText w:val="%3."/>
      <w:lvlJc w:val="right"/>
      <w:pPr>
        <w:ind w:left="2586" w:hanging="180"/>
      </w:pPr>
    </w:lvl>
    <w:lvl w:ilvl="3" w:tplc="1009000F" w:tentative="1">
      <w:start w:val="1"/>
      <w:numFmt w:val="decimal"/>
      <w:lvlText w:val="%4."/>
      <w:lvlJc w:val="left"/>
      <w:pPr>
        <w:ind w:left="3306" w:hanging="360"/>
      </w:pPr>
    </w:lvl>
    <w:lvl w:ilvl="4" w:tplc="10090019" w:tentative="1">
      <w:start w:val="1"/>
      <w:numFmt w:val="lowerLetter"/>
      <w:lvlText w:val="%5."/>
      <w:lvlJc w:val="left"/>
      <w:pPr>
        <w:ind w:left="4026" w:hanging="360"/>
      </w:pPr>
    </w:lvl>
    <w:lvl w:ilvl="5" w:tplc="1009001B" w:tentative="1">
      <w:start w:val="1"/>
      <w:numFmt w:val="lowerRoman"/>
      <w:lvlText w:val="%6."/>
      <w:lvlJc w:val="right"/>
      <w:pPr>
        <w:ind w:left="4746" w:hanging="180"/>
      </w:pPr>
    </w:lvl>
    <w:lvl w:ilvl="6" w:tplc="1009000F" w:tentative="1">
      <w:start w:val="1"/>
      <w:numFmt w:val="decimal"/>
      <w:lvlText w:val="%7."/>
      <w:lvlJc w:val="left"/>
      <w:pPr>
        <w:ind w:left="5466" w:hanging="360"/>
      </w:pPr>
    </w:lvl>
    <w:lvl w:ilvl="7" w:tplc="10090019" w:tentative="1">
      <w:start w:val="1"/>
      <w:numFmt w:val="lowerLetter"/>
      <w:lvlText w:val="%8."/>
      <w:lvlJc w:val="left"/>
      <w:pPr>
        <w:ind w:left="6186" w:hanging="360"/>
      </w:pPr>
    </w:lvl>
    <w:lvl w:ilvl="8" w:tplc="1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35A11885"/>
    <w:multiLevelType w:val="hybridMultilevel"/>
    <w:tmpl w:val="FF483BFC"/>
    <w:lvl w:ilvl="0" w:tplc="05120548">
      <w:start w:val="3"/>
      <w:numFmt w:val="bullet"/>
      <w:lvlText w:val="-"/>
      <w:lvlJc w:val="left"/>
      <w:pPr>
        <w:ind w:left="786" w:hanging="360"/>
      </w:pPr>
      <w:rPr>
        <w:rFonts w:ascii="Georgia Pro" w:eastAsia="MS Mincho" w:hAnsi="Georgia Pro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AA20B46"/>
    <w:multiLevelType w:val="hybridMultilevel"/>
    <w:tmpl w:val="0ADE2390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280612A"/>
    <w:multiLevelType w:val="multilevel"/>
    <w:tmpl w:val="3774EC00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none"/>
      <w:lvlText w:val=""/>
      <w:lvlJc w:val="left"/>
      <w:pPr>
        <w:ind w:left="720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43444760"/>
    <w:multiLevelType w:val="hybridMultilevel"/>
    <w:tmpl w:val="89AE589E"/>
    <w:lvl w:ilvl="0" w:tplc="1009000F">
      <w:start w:val="1"/>
      <w:numFmt w:val="decimal"/>
      <w:lvlText w:val="%1."/>
      <w:lvlJc w:val="left"/>
      <w:pPr>
        <w:ind w:left="1146" w:hanging="360"/>
      </w:pPr>
    </w:lvl>
    <w:lvl w:ilvl="1" w:tplc="100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2" w:tplc="1009001B" w:tentative="1">
      <w:start w:val="1"/>
      <w:numFmt w:val="lowerRoman"/>
      <w:lvlText w:val="%3."/>
      <w:lvlJc w:val="right"/>
      <w:pPr>
        <w:ind w:left="2586" w:hanging="180"/>
      </w:pPr>
    </w:lvl>
    <w:lvl w:ilvl="3" w:tplc="1009000F" w:tentative="1">
      <w:start w:val="1"/>
      <w:numFmt w:val="decimal"/>
      <w:lvlText w:val="%4."/>
      <w:lvlJc w:val="left"/>
      <w:pPr>
        <w:ind w:left="3306" w:hanging="360"/>
      </w:pPr>
    </w:lvl>
    <w:lvl w:ilvl="4" w:tplc="10090019" w:tentative="1">
      <w:start w:val="1"/>
      <w:numFmt w:val="lowerLetter"/>
      <w:lvlText w:val="%5."/>
      <w:lvlJc w:val="left"/>
      <w:pPr>
        <w:ind w:left="4026" w:hanging="360"/>
      </w:pPr>
    </w:lvl>
    <w:lvl w:ilvl="5" w:tplc="1009001B" w:tentative="1">
      <w:start w:val="1"/>
      <w:numFmt w:val="lowerRoman"/>
      <w:lvlText w:val="%6."/>
      <w:lvlJc w:val="right"/>
      <w:pPr>
        <w:ind w:left="4746" w:hanging="180"/>
      </w:pPr>
    </w:lvl>
    <w:lvl w:ilvl="6" w:tplc="1009000F" w:tentative="1">
      <w:start w:val="1"/>
      <w:numFmt w:val="decimal"/>
      <w:lvlText w:val="%7."/>
      <w:lvlJc w:val="left"/>
      <w:pPr>
        <w:ind w:left="5466" w:hanging="360"/>
      </w:pPr>
    </w:lvl>
    <w:lvl w:ilvl="7" w:tplc="10090019" w:tentative="1">
      <w:start w:val="1"/>
      <w:numFmt w:val="lowerLetter"/>
      <w:lvlText w:val="%8."/>
      <w:lvlJc w:val="left"/>
      <w:pPr>
        <w:ind w:left="6186" w:hanging="360"/>
      </w:pPr>
    </w:lvl>
    <w:lvl w:ilvl="8" w:tplc="1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441C29B2"/>
    <w:multiLevelType w:val="multilevel"/>
    <w:tmpl w:val="A04638C6"/>
    <w:numStyleLink w:val="Style1"/>
  </w:abstractNum>
  <w:abstractNum w:abstractNumId="20" w15:restartNumberingAfterBreak="0">
    <w:nsid w:val="453F41AB"/>
    <w:multiLevelType w:val="hybridMultilevel"/>
    <w:tmpl w:val="3008F294"/>
    <w:lvl w:ilvl="0" w:tplc="B498AD98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61523D"/>
    <w:multiLevelType w:val="multilevel"/>
    <w:tmpl w:val="52D40B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5" w:hanging="576"/>
      </w:pPr>
      <w:rPr>
        <w:rFonts w:ascii="Georgia Pro" w:hAnsi="Georgia Pro" w:hint="default"/>
        <w:i w:val="0"/>
        <w:sz w:val="28"/>
        <w:vertAlign w:val="baseline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ascii="Georgia Pro" w:hAnsi="Georgia Pro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463526D9"/>
    <w:multiLevelType w:val="multilevel"/>
    <w:tmpl w:val="A04638C6"/>
    <w:numStyleLink w:val="Style1"/>
  </w:abstractNum>
  <w:abstractNum w:abstractNumId="23" w15:restartNumberingAfterBreak="0">
    <w:nsid w:val="4BFC4E55"/>
    <w:multiLevelType w:val="hybridMultilevel"/>
    <w:tmpl w:val="262CD5EE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4DE74A63"/>
    <w:multiLevelType w:val="hybridMultilevel"/>
    <w:tmpl w:val="BB8A436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FC75E58"/>
    <w:multiLevelType w:val="hybridMultilevel"/>
    <w:tmpl w:val="C28C1916"/>
    <w:lvl w:ilvl="0" w:tplc="1009000F">
      <w:start w:val="1"/>
      <w:numFmt w:val="decimal"/>
      <w:lvlText w:val="%1."/>
      <w:lvlJc w:val="left"/>
      <w:pPr>
        <w:ind w:left="1146" w:hanging="360"/>
      </w:pPr>
    </w:lvl>
    <w:lvl w:ilvl="1" w:tplc="100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2" w:tplc="1009001B" w:tentative="1">
      <w:start w:val="1"/>
      <w:numFmt w:val="lowerRoman"/>
      <w:lvlText w:val="%3."/>
      <w:lvlJc w:val="right"/>
      <w:pPr>
        <w:ind w:left="2586" w:hanging="180"/>
      </w:pPr>
    </w:lvl>
    <w:lvl w:ilvl="3" w:tplc="1009000F" w:tentative="1">
      <w:start w:val="1"/>
      <w:numFmt w:val="decimal"/>
      <w:lvlText w:val="%4."/>
      <w:lvlJc w:val="left"/>
      <w:pPr>
        <w:ind w:left="3306" w:hanging="360"/>
      </w:pPr>
    </w:lvl>
    <w:lvl w:ilvl="4" w:tplc="10090019" w:tentative="1">
      <w:start w:val="1"/>
      <w:numFmt w:val="lowerLetter"/>
      <w:lvlText w:val="%5."/>
      <w:lvlJc w:val="left"/>
      <w:pPr>
        <w:ind w:left="4026" w:hanging="360"/>
      </w:pPr>
    </w:lvl>
    <w:lvl w:ilvl="5" w:tplc="1009001B" w:tentative="1">
      <w:start w:val="1"/>
      <w:numFmt w:val="lowerRoman"/>
      <w:lvlText w:val="%6."/>
      <w:lvlJc w:val="right"/>
      <w:pPr>
        <w:ind w:left="4746" w:hanging="180"/>
      </w:pPr>
    </w:lvl>
    <w:lvl w:ilvl="6" w:tplc="1009000F" w:tentative="1">
      <w:start w:val="1"/>
      <w:numFmt w:val="decimal"/>
      <w:lvlText w:val="%7."/>
      <w:lvlJc w:val="left"/>
      <w:pPr>
        <w:ind w:left="5466" w:hanging="360"/>
      </w:pPr>
    </w:lvl>
    <w:lvl w:ilvl="7" w:tplc="10090019" w:tentative="1">
      <w:start w:val="1"/>
      <w:numFmt w:val="lowerLetter"/>
      <w:lvlText w:val="%8."/>
      <w:lvlJc w:val="left"/>
      <w:pPr>
        <w:ind w:left="6186" w:hanging="360"/>
      </w:pPr>
    </w:lvl>
    <w:lvl w:ilvl="8" w:tplc="1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501F7B9E"/>
    <w:multiLevelType w:val="multilevel"/>
    <w:tmpl w:val="132004C0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none"/>
      <w:lvlText w:val=""/>
      <w:lvlJc w:val="left"/>
      <w:pPr>
        <w:ind w:left="720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558639E4"/>
    <w:multiLevelType w:val="hybridMultilevel"/>
    <w:tmpl w:val="6368EFA6"/>
    <w:lvl w:ilvl="0" w:tplc="1009000F">
      <w:start w:val="1"/>
      <w:numFmt w:val="decimal"/>
      <w:lvlText w:val="%1."/>
      <w:lvlJc w:val="left"/>
      <w:pPr>
        <w:ind w:left="1146" w:hanging="360"/>
      </w:pPr>
    </w:lvl>
    <w:lvl w:ilvl="1" w:tplc="10090019" w:tentative="1">
      <w:start w:val="1"/>
      <w:numFmt w:val="lowerLetter"/>
      <w:lvlText w:val="%2."/>
      <w:lvlJc w:val="left"/>
      <w:pPr>
        <w:ind w:left="1866" w:hanging="360"/>
      </w:pPr>
    </w:lvl>
    <w:lvl w:ilvl="2" w:tplc="1009001B" w:tentative="1">
      <w:start w:val="1"/>
      <w:numFmt w:val="lowerRoman"/>
      <w:lvlText w:val="%3."/>
      <w:lvlJc w:val="right"/>
      <w:pPr>
        <w:ind w:left="2586" w:hanging="180"/>
      </w:pPr>
    </w:lvl>
    <w:lvl w:ilvl="3" w:tplc="1009000F" w:tentative="1">
      <w:start w:val="1"/>
      <w:numFmt w:val="decimal"/>
      <w:lvlText w:val="%4."/>
      <w:lvlJc w:val="left"/>
      <w:pPr>
        <w:ind w:left="3306" w:hanging="360"/>
      </w:pPr>
    </w:lvl>
    <w:lvl w:ilvl="4" w:tplc="10090019" w:tentative="1">
      <w:start w:val="1"/>
      <w:numFmt w:val="lowerLetter"/>
      <w:lvlText w:val="%5."/>
      <w:lvlJc w:val="left"/>
      <w:pPr>
        <w:ind w:left="4026" w:hanging="360"/>
      </w:pPr>
    </w:lvl>
    <w:lvl w:ilvl="5" w:tplc="1009001B" w:tentative="1">
      <w:start w:val="1"/>
      <w:numFmt w:val="lowerRoman"/>
      <w:lvlText w:val="%6."/>
      <w:lvlJc w:val="right"/>
      <w:pPr>
        <w:ind w:left="4746" w:hanging="180"/>
      </w:pPr>
    </w:lvl>
    <w:lvl w:ilvl="6" w:tplc="1009000F" w:tentative="1">
      <w:start w:val="1"/>
      <w:numFmt w:val="decimal"/>
      <w:lvlText w:val="%7."/>
      <w:lvlJc w:val="left"/>
      <w:pPr>
        <w:ind w:left="5466" w:hanging="360"/>
      </w:pPr>
    </w:lvl>
    <w:lvl w:ilvl="7" w:tplc="10090019" w:tentative="1">
      <w:start w:val="1"/>
      <w:numFmt w:val="lowerLetter"/>
      <w:lvlText w:val="%8."/>
      <w:lvlJc w:val="left"/>
      <w:pPr>
        <w:ind w:left="6186" w:hanging="360"/>
      </w:pPr>
    </w:lvl>
    <w:lvl w:ilvl="8" w:tplc="1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561119DF"/>
    <w:multiLevelType w:val="hybridMultilevel"/>
    <w:tmpl w:val="05806FE2"/>
    <w:lvl w:ilvl="0" w:tplc="1009000F">
      <w:start w:val="1"/>
      <w:numFmt w:val="decimal"/>
      <w:lvlText w:val="%1."/>
      <w:lvlJc w:val="left"/>
      <w:pPr>
        <w:ind w:left="1146" w:hanging="360"/>
      </w:pPr>
    </w:lvl>
    <w:lvl w:ilvl="1" w:tplc="100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2" w:tplc="1009001B" w:tentative="1">
      <w:start w:val="1"/>
      <w:numFmt w:val="lowerRoman"/>
      <w:lvlText w:val="%3."/>
      <w:lvlJc w:val="right"/>
      <w:pPr>
        <w:ind w:left="2586" w:hanging="180"/>
      </w:pPr>
    </w:lvl>
    <w:lvl w:ilvl="3" w:tplc="1009000F" w:tentative="1">
      <w:start w:val="1"/>
      <w:numFmt w:val="decimal"/>
      <w:lvlText w:val="%4."/>
      <w:lvlJc w:val="left"/>
      <w:pPr>
        <w:ind w:left="3306" w:hanging="360"/>
      </w:pPr>
    </w:lvl>
    <w:lvl w:ilvl="4" w:tplc="10090019" w:tentative="1">
      <w:start w:val="1"/>
      <w:numFmt w:val="lowerLetter"/>
      <w:lvlText w:val="%5."/>
      <w:lvlJc w:val="left"/>
      <w:pPr>
        <w:ind w:left="4026" w:hanging="360"/>
      </w:pPr>
    </w:lvl>
    <w:lvl w:ilvl="5" w:tplc="1009001B" w:tentative="1">
      <w:start w:val="1"/>
      <w:numFmt w:val="lowerRoman"/>
      <w:lvlText w:val="%6."/>
      <w:lvlJc w:val="right"/>
      <w:pPr>
        <w:ind w:left="4746" w:hanging="180"/>
      </w:pPr>
    </w:lvl>
    <w:lvl w:ilvl="6" w:tplc="1009000F" w:tentative="1">
      <w:start w:val="1"/>
      <w:numFmt w:val="decimal"/>
      <w:lvlText w:val="%7."/>
      <w:lvlJc w:val="left"/>
      <w:pPr>
        <w:ind w:left="5466" w:hanging="360"/>
      </w:pPr>
    </w:lvl>
    <w:lvl w:ilvl="7" w:tplc="10090019" w:tentative="1">
      <w:start w:val="1"/>
      <w:numFmt w:val="lowerLetter"/>
      <w:lvlText w:val="%8."/>
      <w:lvlJc w:val="left"/>
      <w:pPr>
        <w:ind w:left="6186" w:hanging="360"/>
      </w:pPr>
    </w:lvl>
    <w:lvl w:ilvl="8" w:tplc="1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5A6B7552"/>
    <w:multiLevelType w:val="hybridMultilevel"/>
    <w:tmpl w:val="AE8E2708"/>
    <w:lvl w:ilvl="0" w:tplc="8B6A071A">
      <w:start w:val="1"/>
      <w:numFmt w:val="decimal"/>
      <w:lvlText w:val="%1"/>
      <w:lvlJc w:val="center"/>
      <w:pPr>
        <w:ind w:left="1146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66" w:hanging="360"/>
      </w:pPr>
    </w:lvl>
    <w:lvl w:ilvl="2" w:tplc="1009001B" w:tentative="1">
      <w:start w:val="1"/>
      <w:numFmt w:val="lowerRoman"/>
      <w:lvlText w:val="%3."/>
      <w:lvlJc w:val="right"/>
      <w:pPr>
        <w:ind w:left="2586" w:hanging="180"/>
      </w:pPr>
    </w:lvl>
    <w:lvl w:ilvl="3" w:tplc="1009000F" w:tentative="1">
      <w:start w:val="1"/>
      <w:numFmt w:val="decimal"/>
      <w:lvlText w:val="%4."/>
      <w:lvlJc w:val="left"/>
      <w:pPr>
        <w:ind w:left="3306" w:hanging="360"/>
      </w:pPr>
    </w:lvl>
    <w:lvl w:ilvl="4" w:tplc="10090019" w:tentative="1">
      <w:start w:val="1"/>
      <w:numFmt w:val="lowerLetter"/>
      <w:lvlText w:val="%5."/>
      <w:lvlJc w:val="left"/>
      <w:pPr>
        <w:ind w:left="4026" w:hanging="360"/>
      </w:pPr>
    </w:lvl>
    <w:lvl w:ilvl="5" w:tplc="1009001B" w:tentative="1">
      <w:start w:val="1"/>
      <w:numFmt w:val="lowerRoman"/>
      <w:lvlText w:val="%6."/>
      <w:lvlJc w:val="right"/>
      <w:pPr>
        <w:ind w:left="4746" w:hanging="180"/>
      </w:pPr>
    </w:lvl>
    <w:lvl w:ilvl="6" w:tplc="1009000F" w:tentative="1">
      <w:start w:val="1"/>
      <w:numFmt w:val="decimal"/>
      <w:lvlText w:val="%7."/>
      <w:lvlJc w:val="left"/>
      <w:pPr>
        <w:ind w:left="5466" w:hanging="360"/>
      </w:pPr>
    </w:lvl>
    <w:lvl w:ilvl="7" w:tplc="10090019" w:tentative="1">
      <w:start w:val="1"/>
      <w:numFmt w:val="lowerLetter"/>
      <w:lvlText w:val="%8."/>
      <w:lvlJc w:val="left"/>
      <w:pPr>
        <w:ind w:left="6186" w:hanging="360"/>
      </w:pPr>
    </w:lvl>
    <w:lvl w:ilvl="8" w:tplc="1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5AC15AF9"/>
    <w:multiLevelType w:val="hybridMultilevel"/>
    <w:tmpl w:val="1F30BD56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2" w:tplc="10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602E02BD"/>
    <w:multiLevelType w:val="hybridMultilevel"/>
    <w:tmpl w:val="7BF49FDA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635049F4"/>
    <w:multiLevelType w:val="hybridMultilevel"/>
    <w:tmpl w:val="1EA85362"/>
    <w:lvl w:ilvl="0" w:tplc="FFFFFFFF">
      <w:start w:val="1"/>
      <w:numFmt w:val="lowerLetter"/>
      <w:lvlText w:val="%1."/>
      <w:lvlJc w:val="left"/>
      <w:pPr>
        <w:ind w:left="851" w:hanging="426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6E904BFC"/>
    <w:multiLevelType w:val="hybridMultilevel"/>
    <w:tmpl w:val="D86EB2FA"/>
    <w:lvl w:ilvl="0" w:tplc="CF7C483E">
      <w:start w:val="1"/>
      <w:numFmt w:val="decimal"/>
      <w:lvlText w:val="%1."/>
      <w:lvlJc w:val="left"/>
      <w:pPr>
        <w:ind w:left="426" w:hanging="426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15" w:hanging="360"/>
      </w:pPr>
    </w:lvl>
    <w:lvl w:ilvl="2" w:tplc="1009001B" w:tentative="1">
      <w:start w:val="1"/>
      <w:numFmt w:val="lowerRoman"/>
      <w:lvlText w:val="%3."/>
      <w:lvlJc w:val="right"/>
      <w:pPr>
        <w:ind w:left="1735" w:hanging="180"/>
      </w:pPr>
    </w:lvl>
    <w:lvl w:ilvl="3" w:tplc="1009000F" w:tentative="1">
      <w:start w:val="1"/>
      <w:numFmt w:val="decimal"/>
      <w:lvlText w:val="%4."/>
      <w:lvlJc w:val="left"/>
      <w:pPr>
        <w:ind w:left="2455" w:hanging="360"/>
      </w:pPr>
    </w:lvl>
    <w:lvl w:ilvl="4" w:tplc="10090019" w:tentative="1">
      <w:start w:val="1"/>
      <w:numFmt w:val="lowerLetter"/>
      <w:lvlText w:val="%5."/>
      <w:lvlJc w:val="left"/>
      <w:pPr>
        <w:ind w:left="3175" w:hanging="360"/>
      </w:pPr>
    </w:lvl>
    <w:lvl w:ilvl="5" w:tplc="1009001B" w:tentative="1">
      <w:start w:val="1"/>
      <w:numFmt w:val="lowerRoman"/>
      <w:lvlText w:val="%6."/>
      <w:lvlJc w:val="right"/>
      <w:pPr>
        <w:ind w:left="3895" w:hanging="180"/>
      </w:pPr>
    </w:lvl>
    <w:lvl w:ilvl="6" w:tplc="1009000F" w:tentative="1">
      <w:start w:val="1"/>
      <w:numFmt w:val="decimal"/>
      <w:lvlText w:val="%7."/>
      <w:lvlJc w:val="left"/>
      <w:pPr>
        <w:ind w:left="4615" w:hanging="360"/>
      </w:pPr>
    </w:lvl>
    <w:lvl w:ilvl="7" w:tplc="10090019" w:tentative="1">
      <w:start w:val="1"/>
      <w:numFmt w:val="lowerLetter"/>
      <w:lvlText w:val="%8."/>
      <w:lvlJc w:val="left"/>
      <w:pPr>
        <w:ind w:left="5335" w:hanging="360"/>
      </w:pPr>
    </w:lvl>
    <w:lvl w:ilvl="8" w:tplc="1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34" w15:restartNumberingAfterBreak="0">
    <w:nsid w:val="726B3218"/>
    <w:multiLevelType w:val="multilevel"/>
    <w:tmpl w:val="3D8ED738"/>
    <w:lvl w:ilvl="0">
      <w:start w:val="1"/>
      <w:numFmt w:val="bullet"/>
      <w:pStyle w:val="ListParagraph"/>
      <w:lvlText w:val=""/>
      <w:lvlJc w:val="left"/>
      <w:pPr>
        <w:ind w:left="851" w:hanging="42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76" w:hanging="42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701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26" w:hanging="42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551" w:hanging="42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976" w:hanging="42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401" w:hanging="42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826" w:hanging="42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251" w:hanging="426"/>
      </w:pPr>
      <w:rPr>
        <w:rFonts w:ascii="Wingdings" w:hAnsi="Wingdings" w:hint="default"/>
      </w:rPr>
    </w:lvl>
  </w:abstractNum>
  <w:abstractNum w:abstractNumId="35" w15:restartNumberingAfterBreak="0">
    <w:nsid w:val="787C7E18"/>
    <w:multiLevelType w:val="hybridMultilevel"/>
    <w:tmpl w:val="86446B6E"/>
    <w:lvl w:ilvl="0" w:tplc="1009000F">
      <w:start w:val="1"/>
      <w:numFmt w:val="decimal"/>
      <w:lvlText w:val="%1."/>
      <w:lvlJc w:val="left"/>
      <w:pPr>
        <w:ind w:left="1866" w:hanging="360"/>
      </w:pPr>
    </w:lvl>
    <w:lvl w:ilvl="1" w:tplc="10090019" w:tentative="1">
      <w:start w:val="1"/>
      <w:numFmt w:val="lowerLetter"/>
      <w:lvlText w:val="%2."/>
      <w:lvlJc w:val="left"/>
      <w:pPr>
        <w:ind w:left="2586" w:hanging="360"/>
      </w:pPr>
    </w:lvl>
    <w:lvl w:ilvl="2" w:tplc="1009001B" w:tentative="1">
      <w:start w:val="1"/>
      <w:numFmt w:val="lowerRoman"/>
      <w:lvlText w:val="%3."/>
      <w:lvlJc w:val="right"/>
      <w:pPr>
        <w:ind w:left="3306" w:hanging="180"/>
      </w:pPr>
    </w:lvl>
    <w:lvl w:ilvl="3" w:tplc="1009000F" w:tentative="1">
      <w:start w:val="1"/>
      <w:numFmt w:val="decimal"/>
      <w:lvlText w:val="%4."/>
      <w:lvlJc w:val="left"/>
      <w:pPr>
        <w:ind w:left="4026" w:hanging="360"/>
      </w:pPr>
    </w:lvl>
    <w:lvl w:ilvl="4" w:tplc="10090019" w:tentative="1">
      <w:start w:val="1"/>
      <w:numFmt w:val="lowerLetter"/>
      <w:lvlText w:val="%5."/>
      <w:lvlJc w:val="left"/>
      <w:pPr>
        <w:ind w:left="4746" w:hanging="360"/>
      </w:pPr>
    </w:lvl>
    <w:lvl w:ilvl="5" w:tplc="1009001B" w:tentative="1">
      <w:start w:val="1"/>
      <w:numFmt w:val="lowerRoman"/>
      <w:lvlText w:val="%6."/>
      <w:lvlJc w:val="right"/>
      <w:pPr>
        <w:ind w:left="5466" w:hanging="180"/>
      </w:pPr>
    </w:lvl>
    <w:lvl w:ilvl="6" w:tplc="1009000F" w:tentative="1">
      <w:start w:val="1"/>
      <w:numFmt w:val="decimal"/>
      <w:lvlText w:val="%7."/>
      <w:lvlJc w:val="left"/>
      <w:pPr>
        <w:ind w:left="6186" w:hanging="360"/>
      </w:pPr>
    </w:lvl>
    <w:lvl w:ilvl="7" w:tplc="10090019" w:tentative="1">
      <w:start w:val="1"/>
      <w:numFmt w:val="lowerLetter"/>
      <w:lvlText w:val="%8."/>
      <w:lvlJc w:val="left"/>
      <w:pPr>
        <w:ind w:left="6906" w:hanging="360"/>
      </w:pPr>
    </w:lvl>
    <w:lvl w:ilvl="8" w:tplc="10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36" w15:restartNumberingAfterBreak="0">
    <w:nsid w:val="7B012C4C"/>
    <w:multiLevelType w:val="hybridMultilevel"/>
    <w:tmpl w:val="6DD8549E"/>
    <w:lvl w:ilvl="0" w:tplc="3DEA8AD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471294361">
    <w:abstractNumId w:val="21"/>
  </w:num>
  <w:num w:numId="2" w16cid:durableId="380859331">
    <w:abstractNumId w:val="12"/>
  </w:num>
  <w:num w:numId="3" w16cid:durableId="132719751">
    <w:abstractNumId w:val="29"/>
  </w:num>
  <w:num w:numId="4" w16cid:durableId="1444109665">
    <w:abstractNumId w:val="3"/>
  </w:num>
  <w:num w:numId="5" w16cid:durableId="548298003">
    <w:abstractNumId w:val="5"/>
  </w:num>
  <w:num w:numId="6" w16cid:durableId="1364552178">
    <w:abstractNumId w:val="20"/>
  </w:num>
  <w:num w:numId="7" w16cid:durableId="251937752">
    <w:abstractNumId w:val="31"/>
  </w:num>
  <w:num w:numId="8" w16cid:durableId="1654404864">
    <w:abstractNumId w:val="30"/>
  </w:num>
  <w:num w:numId="9" w16cid:durableId="225922016">
    <w:abstractNumId w:val="14"/>
  </w:num>
  <w:num w:numId="10" w16cid:durableId="128986306">
    <w:abstractNumId w:val="18"/>
  </w:num>
  <w:num w:numId="11" w16cid:durableId="940801800">
    <w:abstractNumId w:val="27"/>
  </w:num>
  <w:num w:numId="12" w16cid:durableId="733940783">
    <w:abstractNumId w:val="35"/>
  </w:num>
  <w:num w:numId="13" w16cid:durableId="1240752326">
    <w:abstractNumId w:val="25"/>
  </w:num>
  <w:num w:numId="14" w16cid:durableId="698898898">
    <w:abstractNumId w:val="16"/>
  </w:num>
  <w:num w:numId="15" w16cid:durableId="1010377829">
    <w:abstractNumId w:val="15"/>
  </w:num>
  <w:num w:numId="16" w16cid:durableId="192814430">
    <w:abstractNumId w:val="28"/>
  </w:num>
  <w:num w:numId="17" w16cid:durableId="60522259">
    <w:abstractNumId w:val="7"/>
  </w:num>
  <w:num w:numId="18" w16cid:durableId="707729620">
    <w:abstractNumId w:val="11"/>
  </w:num>
  <w:num w:numId="19" w16cid:durableId="1750033105">
    <w:abstractNumId w:val="2"/>
  </w:num>
  <w:num w:numId="20" w16cid:durableId="822699772">
    <w:abstractNumId w:val="22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hint="default"/>
        </w:rPr>
      </w:lvl>
    </w:lvlOverride>
  </w:num>
  <w:num w:numId="21" w16cid:durableId="1207596101">
    <w:abstractNumId w:val="36"/>
  </w:num>
  <w:num w:numId="22" w16cid:durableId="296955689">
    <w:abstractNumId w:val="24"/>
  </w:num>
  <w:num w:numId="23" w16cid:durableId="1237396080">
    <w:abstractNumId w:val="8"/>
  </w:num>
  <w:num w:numId="24" w16cid:durableId="555970664">
    <w:abstractNumId w:val="13"/>
  </w:num>
  <w:num w:numId="25" w16cid:durableId="400099638">
    <w:abstractNumId w:val="23"/>
  </w:num>
  <w:num w:numId="26" w16cid:durableId="695543372">
    <w:abstractNumId w:val="0"/>
  </w:num>
  <w:num w:numId="27" w16cid:durableId="341901339">
    <w:abstractNumId w:val="33"/>
  </w:num>
  <w:num w:numId="28" w16cid:durableId="1069112689">
    <w:abstractNumId w:val="9"/>
  </w:num>
  <w:num w:numId="29" w16cid:durableId="1219395436">
    <w:abstractNumId w:val="32"/>
  </w:num>
  <w:num w:numId="30" w16cid:durableId="659043193">
    <w:abstractNumId w:val="1"/>
  </w:num>
  <w:num w:numId="31" w16cid:durableId="471486515">
    <w:abstractNumId w:val="6"/>
  </w:num>
  <w:num w:numId="32" w16cid:durableId="710302556">
    <w:abstractNumId w:val="19"/>
  </w:num>
  <w:num w:numId="33" w16cid:durableId="487401711">
    <w:abstractNumId w:val="10"/>
  </w:num>
  <w:num w:numId="34" w16cid:durableId="1253785284">
    <w:abstractNumId w:val="17"/>
  </w:num>
  <w:num w:numId="35" w16cid:durableId="93331620">
    <w:abstractNumId w:val="26"/>
  </w:num>
  <w:num w:numId="36" w16cid:durableId="506411774">
    <w:abstractNumId w:val="4"/>
  </w:num>
  <w:num w:numId="37" w16cid:durableId="988361843">
    <w:abstractNumId w:val="34"/>
  </w:num>
  <w:num w:numId="38" w16cid:durableId="598678102">
    <w:abstractNumId w:val="17"/>
  </w:num>
  <w:num w:numId="39" w16cid:durableId="101416292">
    <w:abstractNumId w:val="34"/>
  </w:num>
  <w:num w:numId="40" w16cid:durableId="1793591410">
    <w:abstractNumId w:val="9"/>
  </w:num>
  <w:num w:numId="41" w16cid:durableId="260915741">
    <w:abstractNumId w:val="10"/>
  </w:num>
  <w:num w:numId="42" w16cid:durableId="2022851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LA0NjYxMTE2MzEyMzBU0lEKTi0uzszPAykwNK0FABg/7YAtAAAA"/>
  </w:docVars>
  <w:rsids>
    <w:rsidRoot w:val="00785DAC"/>
    <w:rsid w:val="000002DE"/>
    <w:rsid w:val="00001F23"/>
    <w:rsid w:val="0000203B"/>
    <w:rsid w:val="00002FE6"/>
    <w:rsid w:val="000034E9"/>
    <w:rsid w:val="0000375D"/>
    <w:rsid w:val="00003FD6"/>
    <w:rsid w:val="00004246"/>
    <w:rsid w:val="000045B8"/>
    <w:rsid w:val="00004635"/>
    <w:rsid w:val="0000496E"/>
    <w:rsid w:val="00007E2E"/>
    <w:rsid w:val="0001054D"/>
    <w:rsid w:val="00011347"/>
    <w:rsid w:val="0001220D"/>
    <w:rsid w:val="0001299F"/>
    <w:rsid w:val="00012D9B"/>
    <w:rsid w:val="00013CCD"/>
    <w:rsid w:val="0001450E"/>
    <w:rsid w:val="0001505D"/>
    <w:rsid w:val="0001516C"/>
    <w:rsid w:val="000152BF"/>
    <w:rsid w:val="00015863"/>
    <w:rsid w:val="00015A27"/>
    <w:rsid w:val="0001631D"/>
    <w:rsid w:val="000165AD"/>
    <w:rsid w:val="00020038"/>
    <w:rsid w:val="00020839"/>
    <w:rsid w:val="00021CEF"/>
    <w:rsid w:val="00022FEA"/>
    <w:rsid w:val="000232B0"/>
    <w:rsid w:val="000246FF"/>
    <w:rsid w:val="0002512B"/>
    <w:rsid w:val="0002542A"/>
    <w:rsid w:val="000261DE"/>
    <w:rsid w:val="000270B1"/>
    <w:rsid w:val="0003007C"/>
    <w:rsid w:val="00030D87"/>
    <w:rsid w:val="00031E25"/>
    <w:rsid w:val="00033670"/>
    <w:rsid w:val="00033AFE"/>
    <w:rsid w:val="00033B83"/>
    <w:rsid w:val="00033DF8"/>
    <w:rsid w:val="00034370"/>
    <w:rsid w:val="000351AB"/>
    <w:rsid w:val="00035A21"/>
    <w:rsid w:val="00035A27"/>
    <w:rsid w:val="0003714D"/>
    <w:rsid w:val="00037A14"/>
    <w:rsid w:val="00041B5B"/>
    <w:rsid w:val="00042560"/>
    <w:rsid w:val="000430D9"/>
    <w:rsid w:val="00044570"/>
    <w:rsid w:val="00044B20"/>
    <w:rsid w:val="00044E40"/>
    <w:rsid w:val="00046377"/>
    <w:rsid w:val="00046D0F"/>
    <w:rsid w:val="00047965"/>
    <w:rsid w:val="00051C7C"/>
    <w:rsid w:val="0005275A"/>
    <w:rsid w:val="000527F0"/>
    <w:rsid w:val="00053485"/>
    <w:rsid w:val="00053518"/>
    <w:rsid w:val="00055800"/>
    <w:rsid w:val="0005600E"/>
    <w:rsid w:val="00056234"/>
    <w:rsid w:val="00057153"/>
    <w:rsid w:val="00057494"/>
    <w:rsid w:val="000576AA"/>
    <w:rsid w:val="00060042"/>
    <w:rsid w:val="00060334"/>
    <w:rsid w:val="00061D3A"/>
    <w:rsid w:val="00062979"/>
    <w:rsid w:val="0006330D"/>
    <w:rsid w:val="000634E7"/>
    <w:rsid w:val="000635A2"/>
    <w:rsid w:val="000647B2"/>
    <w:rsid w:val="000658B2"/>
    <w:rsid w:val="00065B50"/>
    <w:rsid w:val="000663BE"/>
    <w:rsid w:val="00067BDA"/>
    <w:rsid w:val="00070913"/>
    <w:rsid w:val="00070E32"/>
    <w:rsid w:val="00070ED9"/>
    <w:rsid w:val="00071CFE"/>
    <w:rsid w:val="000721B0"/>
    <w:rsid w:val="0007226E"/>
    <w:rsid w:val="00072689"/>
    <w:rsid w:val="000734AB"/>
    <w:rsid w:val="00073B68"/>
    <w:rsid w:val="00074D1C"/>
    <w:rsid w:val="00076086"/>
    <w:rsid w:val="00076B6A"/>
    <w:rsid w:val="0007788A"/>
    <w:rsid w:val="00077E03"/>
    <w:rsid w:val="00081630"/>
    <w:rsid w:val="00081BE9"/>
    <w:rsid w:val="0008461A"/>
    <w:rsid w:val="00084A53"/>
    <w:rsid w:val="00084B48"/>
    <w:rsid w:val="000871B4"/>
    <w:rsid w:val="00087D34"/>
    <w:rsid w:val="000914F6"/>
    <w:rsid w:val="00091A50"/>
    <w:rsid w:val="00092A59"/>
    <w:rsid w:val="00093129"/>
    <w:rsid w:val="0009335C"/>
    <w:rsid w:val="00094CBC"/>
    <w:rsid w:val="00095522"/>
    <w:rsid w:val="00097241"/>
    <w:rsid w:val="00097EA3"/>
    <w:rsid w:val="000A009C"/>
    <w:rsid w:val="000A17E8"/>
    <w:rsid w:val="000A192C"/>
    <w:rsid w:val="000A1B09"/>
    <w:rsid w:val="000A2C98"/>
    <w:rsid w:val="000A2E08"/>
    <w:rsid w:val="000A3ED0"/>
    <w:rsid w:val="000A42E7"/>
    <w:rsid w:val="000A497D"/>
    <w:rsid w:val="000A5852"/>
    <w:rsid w:val="000A61F6"/>
    <w:rsid w:val="000A66A4"/>
    <w:rsid w:val="000B09C0"/>
    <w:rsid w:val="000B0CE5"/>
    <w:rsid w:val="000B1E52"/>
    <w:rsid w:val="000B3167"/>
    <w:rsid w:val="000B3A5D"/>
    <w:rsid w:val="000B5448"/>
    <w:rsid w:val="000B58F8"/>
    <w:rsid w:val="000B73CA"/>
    <w:rsid w:val="000B78AA"/>
    <w:rsid w:val="000C13A9"/>
    <w:rsid w:val="000C1858"/>
    <w:rsid w:val="000C1E01"/>
    <w:rsid w:val="000C5124"/>
    <w:rsid w:val="000C676D"/>
    <w:rsid w:val="000C6A58"/>
    <w:rsid w:val="000C73FF"/>
    <w:rsid w:val="000C7761"/>
    <w:rsid w:val="000D069A"/>
    <w:rsid w:val="000D1298"/>
    <w:rsid w:val="000D183B"/>
    <w:rsid w:val="000D28DD"/>
    <w:rsid w:val="000D3180"/>
    <w:rsid w:val="000D330D"/>
    <w:rsid w:val="000D4494"/>
    <w:rsid w:val="000D4539"/>
    <w:rsid w:val="000D4D05"/>
    <w:rsid w:val="000D4DE9"/>
    <w:rsid w:val="000D57F9"/>
    <w:rsid w:val="000D609D"/>
    <w:rsid w:val="000D6C1A"/>
    <w:rsid w:val="000D7149"/>
    <w:rsid w:val="000E087B"/>
    <w:rsid w:val="000E09E7"/>
    <w:rsid w:val="000E14D1"/>
    <w:rsid w:val="000E35A9"/>
    <w:rsid w:val="000E4C06"/>
    <w:rsid w:val="000E790A"/>
    <w:rsid w:val="000F2D23"/>
    <w:rsid w:val="000F364C"/>
    <w:rsid w:val="000F4728"/>
    <w:rsid w:val="000F5EFF"/>
    <w:rsid w:val="000F6954"/>
    <w:rsid w:val="000F738C"/>
    <w:rsid w:val="000F74DB"/>
    <w:rsid w:val="00100B4D"/>
    <w:rsid w:val="00100D07"/>
    <w:rsid w:val="00100D79"/>
    <w:rsid w:val="001053C2"/>
    <w:rsid w:val="00105DCA"/>
    <w:rsid w:val="001072EE"/>
    <w:rsid w:val="00107887"/>
    <w:rsid w:val="00110794"/>
    <w:rsid w:val="001109B5"/>
    <w:rsid w:val="00110ED9"/>
    <w:rsid w:val="00111883"/>
    <w:rsid w:val="00111D80"/>
    <w:rsid w:val="00113C00"/>
    <w:rsid w:val="00114F2D"/>
    <w:rsid w:val="0011553D"/>
    <w:rsid w:val="00115C66"/>
    <w:rsid w:val="001163E2"/>
    <w:rsid w:val="00116B76"/>
    <w:rsid w:val="001170D9"/>
    <w:rsid w:val="001172BC"/>
    <w:rsid w:val="00117AF8"/>
    <w:rsid w:val="00117F2F"/>
    <w:rsid w:val="00120C1B"/>
    <w:rsid w:val="00122134"/>
    <w:rsid w:val="0012220F"/>
    <w:rsid w:val="0012270D"/>
    <w:rsid w:val="001227DB"/>
    <w:rsid w:val="00122908"/>
    <w:rsid w:val="00124066"/>
    <w:rsid w:val="00125236"/>
    <w:rsid w:val="00125E67"/>
    <w:rsid w:val="00125F59"/>
    <w:rsid w:val="00126B58"/>
    <w:rsid w:val="00127720"/>
    <w:rsid w:val="001302E2"/>
    <w:rsid w:val="00130E93"/>
    <w:rsid w:val="00132474"/>
    <w:rsid w:val="00133BFB"/>
    <w:rsid w:val="00135C98"/>
    <w:rsid w:val="00136C78"/>
    <w:rsid w:val="00136D54"/>
    <w:rsid w:val="00137569"/>
    <w:rsid w:val="00137A1F"/>
    <w:rsid w:val="001407EB"/>
    <w:rsid w:val="00141A3E"/>
    <w:rsid w:val="0014365E"/>
    <w:rsid w:val="0014531A"/>
    <w:rsid w:val="00146221"/>
    <w:rsid w:val="0014656D"/>
    <w:rsid w:val="00146CA9"/>
    <w:rsid w:val="00147B57"/>
    <w:rsid w:val="00152045"/>
    <w:rsid w:val="0015334E"/>
    <w:rsid w:val="00154892"/>
    <w:rsid w:val="001606DB"/>
    <w:rsid w:val="001607A1"/>
    <w:rsid w:val="001612F5"/>
    <w:rsid w:val="001615FA"/>
    <w:rsid w:val="001618D0"/>
    <w:rsid w:val="001648F9"/>
    <w:rsid w:val="0016680F"/>
    <w:rsid w:val="00166B28"/>
    <w:rsid w:val="00166DB1"/>
    <w:rsid w:val="001709FB"/>
    <w:rsid w:val="00172043"/>
    <w:rsid w:val="00173D00"/>
    <w:rsid w:val="00174A45"/>
    <w:rsid w:val="00175720"/>
    <w:rsid w:val="00175D4C"/>
    <w:rsid w:val="00176151"/>
    <w:rsid w:val="00176F88"/>
    <w:rsid w:val="001770BB"/>
    <w:rsid w:val="001776DB"/>
    <w:rsid w:val="00177987"/>
    <w:rsid w:val="0018013F"/>
    <w:rsid w:val="0018131E"/>
    <w:rsid w:val="00182070"/>
    <w:rsid w:val="0018236C"/>
    <w:rsid w:val="001826FD"/>
    <w:rsid w:val="00183A0F"/>
    <w:rsid w:val="00184580"/>
    <w:rsid w:val="001845CA"/>
    <w:rsid w:val="001848C0"/>
    <w:rsid w:val="00184DA3"/>
    <w:rsid w:val="00185A24"/>
    <w:rsid w:val="00185B15"/>
    <w:rsid w:val="00186041"/>
    <w:rsid w:val="00186C84"/>
    <w:rsid w:val="00187079"/>
    <w:rsid w:val="00187231"/>
    <w:rsid w:val="00187982"/>
    <w:rsid w:val="00190EDC"/>
    <w:rsid w:val="0019133D"/>
    <w:rsid w:val="00191720"/>
    <w:rsid w:val="00191A67"/>
    <w:rsid w:val="00191DBD"/>
    <w:rsid w:val="00192800"/>
    <w:rsid w:val="00193704"/>
    <w:rsid w:val="00193B20"/>
    <w:rsid w:val="00193D5B"/>
    <w:rsid w:val="0019598F"/>
    <w:rsid w:val="001966C6"/>
    <w:rsid w:val="0019703E"/>
    <w:rsid w:val="001A2A70"/>
    <w:rsid w:val="001A2ACF"/>
    <w:rsid w:val="001A2B61"/>
    <w:rsid w:val="001A3D0F"/>
    <w:rsid w:val="001A3D9C"/>
    <w:rsid w:val="001A4E75"/>
    <w:rsid w:val="001A5031"/>
    <w:rsid w:val="001A62A8"/>
    <w:rsid w:val="001A6419"/>
    <w:rsid w:val="001A79A6"/>
    <w:rsid w:val="001B04D2"/>
    <w:rsid w:val="001B1AC6"/>
    <w:rsid w:val="001B1E4D"/>
    <w:rsid w:val="001B2323"/>
    <w:rsid w:val="001B2CC8"/>
    <w:rsid w:val="001B2FAE"/>
    <w:rsid w:val="001B3609"/>
    <w:rsid w:val="001B371A"/>
    <w:rsid w:val="001B58CC"/>
    <w:rsid w:val="001C1508"/>
    <w:rsid w:val="001C1758"/>
    <w:rsid w:val="001C2002"/>
    <w:rsid w:val="001C3621"/>
    <w:rsid w:val="001C376B"/>
    <w:rsid w:val="001C4D5F"/>
    <w:rsid w:val="001C53B6"/>
    <w:rsid w:val="001C6EEC"/>
    <w:rsid w:val="001C754D"/>
    <w:rsid w:val="001C79E6"/>
    <w:rsid w:val="001C7F00"/>
    <w:rsid w:val="001D0585"/>
    <w:rsid w:val="001D1342"/>
    <w:rsid w:val="001D3C01"/>
    <w:rsid w:val="001D40BC"/>
    <w:rsid w:val="001D4C94"/>
    <w:rsid w:val="001D5134"/>
    <w:rsid w:val="001D75F8"/>
    <w:rsid w:val="001E0593"/>
    <w:rsid w:val="001E0820"/>
    <w:rsid w:val="001E1FA4"/>
    <w:rsid w:val="001E2D34"/>
    <w:rsid w:val="001E37A9"/>
    <w:rsid w:val="001E3C94"/>
    <w:rsid w:val="001E3DD7"/>
    <w:rsid w:val="001F06FB"/>
    <w:rsid w:val="001F1D63"/>
    <w:rsid w:val="001F1DD2"/>
    <w:rsid w:val="001F41D2"/>
    <w:rsid w:val="001F4EA6"/>
    <w:rsid w:val="001F5EC3"/>
    <w:rsid w:val="001F5FA1"/>
    <w:rsid w:val="001F65C8"/>
    <w:rsid w:val="001F7155"/>
    <w:rsid w:val="001F7E0D"/>
    <w:rsid w:val="00202B08"/>
    <w:rsid w:val="00202E82"/>
    <w:rsid w:val="00204F22"/>
    <w:rsid w:val="002060C6"/>
    <w:rsid w:val="002062C7"/>
    <w:rsid w:val="00210AD7"/>
    <w:rsid w:val="00211A16"/>
    <w:rsid w:val="002128CD"/>
    <w:rsid w:val="002132B3"/>
    <w:rsid w:val="00214389"/>
    <w:rsid w:val="00214448"/>
    <w:rsid w:val="00214543"/>
    <w:rsid w:val="00215971"/>
    <w:rsid w:val="00216BC7"/>
    <w:rsid w:val="0022002D"/>
    <w:rsid w:val="00220FE7"/>
    <w:rsid w:val="0022122F"/>
    <w:rsid w:val="00221C8F"/>
    <w:rsid w:val="002229E6"/>
    <w:rsid w:val="002247A1"/>
    <w:rsid w:val="00225A9A"/>
    <w:rsid w:val="0022637D"/>
    <w:rsid w:val="00226A5B"/>
    <w:rsid w:val="00231B75"/>
    <w:rsid w:val="00233020"/>
    <w:rsid w:val="0023361F"/>
    <w:rsid w:val="0023368F"/>
    <w:rsid w:val="00233DDE"/>
    <w:rsid w:val="0023429F"/>
    <w:rsid w:val="002345F5"/>
    <w:rsid w:val="002409B6"/>
    <w:rsid w:val="00243325"/>
    <w:rsid w:val="0024364B"/>
    <w:rsid w:val="00243FE3"/>
    <w:rsid w:val="002452E2"/>
    <w:rsid w:val="00245512"/>
    <w:rsid w:val="00245B0C"/>
    <w:rsid w:val="00245D96"/>
    <w:rsid w:val="00247042"/>
    <w:rsid w:val="00250368"/>
    <w:rsid w:val="00251599"/>
    <w:rsid w:val="00252A16"/>
    <w:rsid w:val="0025667A"/>
    <w:rsid w:val="00257311"/>
    <w:rsid w:val="00257735"/>
    <w:rsid w:val="00257F0C"/>
    <w:rsid w:val="00261A3C"/>
    <w:rsid w:val="00263285"/>
    <w:rsid w:val="00265176"/>
    <w:rsid w:val="00265385"/>
    <w:rsid w:val="00266D35"/>
    <w:rsid w:val="00270E25"/>
    <w:rsid w:val="00270E41"/>
    <w:rsid w:val="00272528"/>
    <w:rsid w:val="00272658"/>
    <w:rsid w:val="0027301C"/>
    <w:rsid w:val="00273D6B"/>
    <w:rsid w:val="00273D8B"/>
    <w:rsid w:val="00273E00"/>
    <w:rsid w:val="002778D4"/>
    <w:rsid w:val="00281B9D"/>
    <w:rsid w:val="00282112"/>
    <w:rsid w:val="00282910"/>
    <w:rsid w:val="00283029"/>
    <w:rsid w:val="002841D4"/>
    <w:rsid w:val="00284852"/>
    <w:rsid w:val="002849B5"/>
    <w:rsid w:val="0028566A"/>
    <w:rsid w:val="0028730D"/>
    <w:rsid w:val="00290AE0"/>
    <w:rsid w:val="002915D1"/>
    <w:rsid w:val="002936CB"/>
    <w:rsid w:val="00293E1E"/>
    <w:rsid w:val="0029471E"/>
    <w:rsid w:val="00294B2E"/>
    <w:rsid w:val="00295987"/>
    <w:rsid w:val="00296496"/>
    <w:rsid w:val="002966CB"/>
    <w:rsid w:val="002A0961"/>
    <w:rsid w:val="002A0B9E"/>
    <w:rsid w:val="002A1576"/>
    <w:rsid w:val="002A1A5B"/>
    <w:rsid w:val="002A3657"/>
    <w:rsid w:val="002A39B3"/>
    <w:rsid w:val="002A3D9F"/>
    <w:rsid w:val="002A58F0"/>
    <w:rsid w:val="002A5A25"/>
    <w:rsid w:val="002A69ED"/>
    <w:rsid w:val="002A7B41"/>
    <w:rsid w:val="002A7C80"/>
    <w:rsid w:val="002B1C91"/>
    <w:rsid w:val="002B36B8"/>
    <w:rsid w:val="002B3CD7"/>
    <w:rsid w:val="002B500A"/>
    <w:rsid w:val="002B53E5"/>
    <w:rsid w:val="002B57C8"/>
    <w:rsid w:val="002B6BFE"/>
    <w:rsid w:val="002B6D44"/>
    <w:rsid w:val="002B6FC6"/>
    <w:rsid w:val="002B7B1D"/>
    <w:rsid w:val="002C0E80"/>
    <w:rsid w:val="002C2359"/>
    <w:rsid w:val="002C3705"/>
    <w:rsid w:val="002C4BC1"/>
    <w:rsid w:val="002C69F4"/>
    <w:rsid w:val="002C6A2E"/>
    <w:rsid w:val="002D1E15"/>
    <w:rsid w:val="002D29C2"/>
    <w:rsid w:val="002D32FD"/>
    <w:rsid w:val="002D3469"/>
    <w:rsid w:val="002D3A86"/>
    <w:rsid w:val="002D5356"/>
    <w:rsid w:val="002D5561"/>
    <w:rsid w:val="002D5EC0"/>
    <w:rsid w:val="002D61EF"/>
    <w:rsid w:val="002D727E"/>
    <w:rsid w:val="002D766E"/>
    <w:rsid w:val="002E11EB"/>
    <w:rsid w:val="002E2503"/>
    <w:rsid w:val="002E6AE2"/>
    <w:rsid w:val="002E7BF1"/>
    <w:rsid w:val="002F00EE"/>
    <w:rsid w:val="002F1F82"/>
    <w:rsid w:val="002F48A4"/>
    <w:rsid w:val="002F7C77"/>
    <w:rsid w:val="002F7E99"/>
    <w:rsid w:val="003000F2"/>
    <w:rsid w:val="0030051C"/>
    <w:rsid w:val="00300C79"/>
    <w:rsid w:val="00301575"/>
    <w:rsid w:val="00301806"/>
    <w:rsid w:val="00301884"/>
    <w:rsid w:val="00301DC5"/>
    <w:rsid w:val="00302D9A"/>
    <w:rsid w:val="0030363C"/>
    <w:rsid w:val="003042EC"/>
    <w:rsid w:val="003059E6"/>
    <w:rsid w:val="003061E9"/>
    <w:rsid w:val="003077C3"/>
    <w:rsid w:val="00310E58"/>
    <w:rsid w:val="00312BB6"/>
    <w:rsid w:val="003130F1"/>
    <w:rsid w:val="0031334A"/>
    <w:rsid w:val="0031444A"/>
    <w:rsid w:val="0031618B"/>
    <w:rsid w:val="003163C1"/>
    <w:rsid w:val="00316539"/>
    <w:rsid w:val="00317B6D"/>
    <w:rsid w:val="003204D5"/>
    <w:rsid w:val="0032075E"/>
    <w:rsid w:val="003218DC"/>
    <w:rsid w:val="00321C2F"/>
    <w:rsid w:val="00323122"/>
    <w:rsid w:val="003252F6"/>
    <w:rsid w:val="003273F7"/>
    <w:rsid w:val="00327DDE"/>
    <w:rsid w:val="00332D7F"/>
    <w:rsid w:val="00334969"/>
    <w:rsid w:val="0033548E"/>
    <w:rsid w:val="003358C8"/>
    <w:rsid w:val="00335B65"/>
    <w:rsid w:val="003363E4"/>
    <w:rsid w:val="003363EE"/>
    <w:rsid w:val="00336BDA"/>
    <w:rsid w:val="00336F13"/>
    <w:rsid w:val="003374C0"/>
    <w:rsid w:val="00337DEF"/>
    <w:rsid w:val="00341E77"/>
    <w:rsid w:val="00342A39"/>
    <w:rsid w:val="00344398"/>
    <w:rsid w:val="003447F7"/>
    <w:rsid w:val="00344EFB"/>
    <w:rsid w:val="00350A10"/>
    <w:rsid w:val="00350FD5"/>
    <w:rsid w:val="0035353D"/>
    <w:rsid w:val="00353B6C"/>
    <w:rsid w:val="00354645"/>
    <w:rsid w:val="00361406"/>
    <w:rsid w:val="00361897"/>
    <w:rsid w:val="0036385B"/>
    <w:rsid w:val="00365486"/>
    <w:rsid w:val="003675B9"/>
    <w:rsid w:val="0036772F"/>
    <w:rsid w:val="00367BD8"/>
    <w:rsid w:val="00367F50"/>
    <w:rsid w:val="00370098"/>
    <w:rsid w:val="003710D3"/>
    <w:rsid w:val="003718B9"/>
    <w:rsid w:val="00372F22"/>
    <w:rsid w:val="0037408C"/>
    <w:rsid w:val="00376A8E"/>
    <w:rsid w:val="0038054A"/>
    <w:rsid w:val="003806F0"/>
    <w:rsid w:val="003833A6"/>
    <w:rsid w:val="00383799"/>
    <w:rsid w:val="00384509"/>
    <w:rsid w:val="00386CF5"/>
    <w:rsid w:val="00390407"/>
    <w:rsid w:val="003907A3"/>
    <w:rsid w:val="00390C56"/>
    <w:rsid w:val="0039131C"/>
    <w:rsid w:val="00394116"/>
    <w:rsid w:val="0039517E"/>
    <w:rsid w:val="00397E2A"/>
    <w:rsid w:val="003A05C9"/>
    <w:rsid w:val="003A0796"/>
    <w:rsid w:val="003A197A"/>
    <w:rsid w:val="003A208B"/>
    <w:rsid w:val="003A355D"/>
    <w:rsid w:val="003A377F"/>
    <w:rsid w:val="003A5099"/>
    <w:rsid w:val="003A5609"/>
    <w:rsid w:val="003A73D9"/>
    <w:rsid w:val="003A7B2C"/>
    <w:rsid w:val="003B09D6"/>
    <w:rsid w:val="003B2FD7"/>
    <w:rsid w:val="003B53CB"/>
    <w:rsid w:val="003B560C"/>
    <w:rsid w:val="003B64B7"/>
    <w:rsid w:val="003B6651"/>
    <w:rsid w:val="003C1A13"/>
    <w:rsid w:val="003C4006"/>
    <w:rsid w:val="003C57E7"/>
    <w:rsid w:val="003C5BEB"/>
    <w:rsid w:val="003C65A3"/>
    <w:rsid w:val="003C70B8"/>
    <w:rsid w:val="003D2250"/>
    <w:rsid w:val="003D3A4B"/>
    <w:rsid w:val="003D3D95"/>
    <w:rsid w:val="003D6BA3"/>
    <w:rsid w:val="003D6EC3"/>
    <w:rsid w:val="003D7351"/>
    <w:rsid w:val="003E25B2"/>
    <w:rsid w:val="003E2DE9"/>
    <w:rsid w:val="003E3E50"/>
    <w:rsid w:val="003E58DE"/>
    <w:rsid w:val="003E7464"/>
    <w:rsid w:val="003E781F"/>
    <w:rsid w:val="003F060F"/>
    <w:rsid w:val="003F14BD"/>
    <w:rsid w:val="003F2E3C"/>
    <w:rsid w:val="003F3C62"/>
    <w:rsid w:val="003F4920"/>
    <w:rsid w:val="003F4C6E"/>
    <w:rsid w:val="003F563A"/>
    <w:rsid w:val="003F644D"/>
    <w:rsid w:val="003F69DE"/>
    <w:rsid w:val="003F73F5"/>
    <w:rsid w:val="00402199"/>
    <w:rsid w:val="00404469"/>
    <w:rsid w:val="00404471"/>
    <w:rsid w:val="00404935"/>
    <w:rsid w:val="00405D13"/>
    <w:rsid w:val="00407197"/>
    <w:rsid w:val="004108D4"/>
    <w:rsid w:val="004115DA"/>
    <w:rsid w:val="0041237D"/>
    <w:rsid w:val="004133EF"/>
    <w:rsid w:val="00413A16"/>
    <w:rsid w:val="004157F6"/>
    <w:rsid w:val="00416371"/>
    <w:rsid w:val="004201EB"/>
    <w:rsid w:val="004203AD"/>
    <w:rsid w:val="00422233"/>
    <w:rsid w:val="004230F8"/>
    <w:rsid w:val="0042333F"/>
    <w:rsid w:val="00423A78"/>
    <w:rsid w:val="004258B5"/>
    <w:rsid w:val="00425FFB"/>
    <w:rsid w:val="004270A5"/>
    <w:rsid w:val="00427521"/>
    <w:rsid w:val="004278A1"/>
    <w:rsid w:val="00427CEA"/>
    <w:rsid w:val="004332D7"/>
    <w:rsid w:val="00433A32"/>
    <w:rsid w:val="00435492"/>
    <w:rsid w:val="00436B0D"/>
    <w:rsid w:val="0044042F"/>
    <w:rsid w:val="00440686"/>
    <w:rsid w:val="00441343"/>
    <w:rsid w:val="00442333"/>
    <w:rsid w:val="00445E2D"/>
    <w:rsid w:val="00446FB8"/>
    <w:rsid w:val="004501D1"/>
    <w:rsid w:val="00450F97"/>
    <w:rsid w:val="0045150E"/>
    <w:rsid w:val="00453107"/>
    <w:rsid w:val="00455900"/>
    <w:rsid w:val="00455E05"/>
    <w:rsid w:val="00461532"/>
    <w:rsid w:val="00461B11"/>
    <w:rsid w:val="004623B5"/>
    <w:rsid w:val="004630C3"/>
    <w:rsid w:val="00464367"/>
    <w:rsid w:val="00467429"/>
    <w:rsid w:val="00467526"/>
    <w:rsid w:val="004704A4"/>
    <w:rsid w:val="0047060F"/>
    <w:rsid w:val="00470956"/>
    <w:rsid w:val="00471932"/>
    <w:rsid w:val="00471BB0"/>
    <w:rsid w:val="00471E2F"/>
    <w:rsid w:val="00473D2C"/>
    <w:rsid w:val="00473F62"/>
    <w:rsid w:val="00475003"/>
    <w:rsid w:val="00475AFC"/>
    <w:rsid w:val="00476259"/>
    <w:rsid w:val="00476742"/>
    <w:rsid w:val="0047712C"/>
    <w:rsid w:val="00480D80"/>
    <w:rsid w:val="00480F68"/>
    <w:rsid w:val="00481D5C"/>
    <w:rsid w:val="00481DED"/>
    <w:rsid w:val="004824A1"/>
    <w:rsid w:val="00483AAD"/>
    <w:rsid w:val="00484D92"/>
    <w:rsid w:val="00484F4C"/>
    <w:rsid w:val="004857FE"/>
    <w:rsid w:val="00486032"/>
    <w:rsid w:val="0048725F"/>
    <w:rsid w:val="004875B0"/>
    <w:rsid w:val="0049166B"/>
    <w:rsid w:val="00493311"/>
    <w:rsid w:val="00493FCC"/>
    <w:rsid w:val="00495FA8"/>
    <w:rsid w:val="00496509"/>
    <w:rsid w:val="004977BA"/>
    <w:rsid w:val="00497D15"/>
    <w:rsid w:val="004A2FF2"/>
    <w:rsid w:val="004A3FF1"/>
    <w:rsid w:val="004A5232"/>
    <w:rsid w:val="004A70EE"/>
    <w:rsid w:val="004A773E"/>
    <w:rsid w:val="004B01AF"/>
    <w:rsid w:val="004B0708"/>
    <w:rsid w:val="004B0DF3"/>
    <w:rsid w:val="004B11FB"/>
    <w:rsid w:val="004B1966"/>
    <w:rsid w:val="004B2162"/>
    <w:rsid w:val="004B2754"/>
    <w:rsid w:val="004B2A01"/>
    <w:rsid w:val="004B3932"/>
    <w:rsid w:val="004B3A01"/>
    <w:rsid w:val="004B3A0F"/>
    <w:rsid w:val="004B4559"/>
    <w:rsid w:val="004B4B7E"/>
    <w:rsid w:val="004B585C"/>
    <w:rsid w:val="004B7BB6"/>
    <w:rsid w:val="004C1A28"/>
    <w:rsid w:val="004C2D0F"/>
    <w:rsid w:val="004C4624"/>
    <w:rsid w:val="004C47A3"/>
    <w:rsid w:val="004C6C1F"/>
    <w:rsid w:val="004D1C51"/>
    <w:rsid w:val="004D1C6B"/>
    <w:rsid w:val="004D1D93"/>
    <w:rsid w:val="004D1F4B"/>
    <w:rsid w:val="004D2068"/>
    <w:rsid w:val="004D2414"/>
    <w:rsid w:val="004D6356"/>
    <w:rsid w:val="004D653E"/>
    <w:rsid w:val="004D6F30"/>
    <w:rsid w:val="004D6FE1"/>
    <w:rsid w:val="004E0417"/>
    <w:rsid w:val="004E0770"/>
    <w:rsid w:val="004E0D12"/>
    <w:rsid w:val="004E2CEF"/>
    <w:rsid w:val="004E316F"/>
    <w:rsid w:val="004E5E37"/>
    <w:rsid w:val="004E5E4D"/>
    <w:rsid w:val="004F0415"/>
    <w:rsid w:val="004F0CCA"/>
    <w:rsid w:val="004F0D65"/>
    <w:rsid w:val="004F3C0A"/>
    <w:rsid w:val="004F48B8"/>
    <w:rsid w:val="004F4E22"/>
    <w:rsid w:val="004F6E99"/>
    <w:rsid w:val="004F7FA0"/>
    <w:rsid w:val="00500066"/>
    <w:rsid w:val="00500AF2"/>
    <w:rsid w:val="00501D51"/>
    <w:rsid w:val="00501E8B"/>
    <w:rsid w:val="005027FD"/>
    <w:rsid w:val="0050306E"/>
    <w:rsid w:val="00503522"/>
    <w:rsid w:val="00504603"/>
    <w:rsid w:val="00504985"/>
    <w:rsid w:val="00504DA9"/>
    <w:rsid w:val="005063FE"/>
    <w:rsid w:val="005071D7"/>
    <w:rsid w:val="00510228"/>
    <w:rsid w:val="00511116"/>
    <w:rsid w:val="0051206D"/>
    <w:rsid w:val="005133A2"/>
    <w:rsid w:val="0051609E"/>
    <w:rsid w:val="0051667C"/>
    <w:rsid w:val="0051722B"/>
    <w:rsid w:val="00517B6A"/>
    <w:rsid w:val="00517B99"/>
    <w:rsid w:val="005204DD"/>
    <w:rsid w:val="00520C59"/>
    <w:rsid w:val="00520CE9"/>
    <w:rsid w:val="00520D9C"/>
    <w:rsid w:val="00521E69"/>
    <w:rsid w:val="00522B66"/>
    <w:rsid w:val="00523647"/>
    <w:rsid w:val="00523711"/>
    <w:rsid w:val="00524153"/>
    <w:rsid w:val="00525D82"/>
    <w:rsid w:val="00526E58"/>
    <w:rsid w:val="0052742D"/>
    <w:rsid w:val="00527825"/>
    <w:rsid w:val="00530CEA"/>
    <w:rsid w:val="00531596"/>
    <w:rsid w:val="00531E67"/>
    <w:rsid w:val="00531FFA"/>
    <w:rsid w:val="00532242"/>
    <w:rsid w:val="00532CBF"/>
    <w:rsid w:val="00532CD7"/>
    <w:rsid w:val="0053360E"/>
    <w:rsid w:val="00533D7F"/>
    <w:rsid w:val="00535BFB"/>
    <w:rsid w:val="00535DD4"/>
    <w:rsid w:val="00536A10"/>
    <w:rsid w:val="00536B03"/>
    <w:rsid w:val="00540882"/>
    <w:rsid w:val="00540BE6"/>
    <w:rsid w:val="00541F20"/>
    <w:rsid w:val="00541FA9"/>
    <w:rsid w:val="005425EC"/>
    <w:rsid w:val="00542D0B"/>
    <w:rsid w:val="00542EF2"/>
    <w:rsid w:val="00543710"/>
    <w:rsid w:val="00543AC2"/>
    <w:rsid w:val="005458B7"/>
    <w:rsid w:val="00545D26"/>
    <w:rsid w:val="00546509"/>
    <w:rsid w:val="00546DA6"/>
    <w:rsid w:val="005475C9"/>
    <w:rsid w:val="00551CB2"/>
    <w:rsid w:val="00552415"/>
    <w:rsid w:val="00553059"/>
    <w:rsid w:val="0055465D"/>
    <w:rsid w:val="00554A41"/>
    <w:rsid w:val="00554ADB"/>
    <w:rsid w:val="00554E64"/>
    <w:rsid w:val="00555466"/>
    <w:rsid w:val="005559B4"/>
    <w:rsid w:val="00560C46"/>
    <w:rsid w:val="00560F31"/>
    <w:rsid w:val="0056292E"/>
    <w:rsid w:val="00563EE2"/>
    <w:rsid w:val="00564856"/>
    <w:rsid w:val="00564984"/>
    <w:rsid w:val="00565D94"/>
    <w:rsid w:val="005664ED"/>
    <w:rsid w:val="00566DD4"/>
    <w:rsid w:val="00567A04"/>
    <w:rsid w:val="00567B1A"/>
    <w:rsid w:val="005704D4"/>
    <w:rsid w:val="00571469"/>
    <w:rsid w:val="00572120"/>
    <w:rsid w:val="00573C2F"/>
    <w:rsid w:val="005743DD"/>
    <w:rsid w:val="00575630"/>
    <w:rsid w:val="00575B81"/>
    <w:rsid w:val="00575C08"/>
    <w:rsid w:val="00576B18"/>
    <w:rsid w:val="00576CE2"/>
    <w:rsid w:val="00580B56"/>
    <w:rsid w:val="00580DA4"/>
    <w:rsid w:val="00580E1B"/>
    <w:rsid w:val="00580F75"/>
    <w:rsid w:val="0058141C"/>
    <w:rsid w:val="00581E62"/>
    <w:rsid w:val="00583161"/>
    <w:rsid w:val="005856CA"/>
    <w:rsid w:val="00586678"/>
    <w:rsid w:val="0058776A"/>
    <w:rsid w:val="005912EA"/>
    <w:rsid w:val="005916A3"/>
    <w:rsid w:val="005953B1"/>
    <w:rsid w:val="0059548B"/>
    <w:rsid w:val="00595D33"/>
    <w:rsid w:val="005A13F0"/>
    <w:rsid w:val="005A177E"/>
    <w:rsid w:val="005A1A99"/>
    <w:rsid w:val="005A1DDC"/>
    <w:rsid w:val="005A2C26"/>
    <w:rsid w:val="005A4D96"/>
    <w:rsid w:val="005A7ABD"/>
    <w:rsid w:val="005B0B62"/>
    <w:rsid w:val="005B107E"/>
    <w:rsid w:val="005B235D"/>
    <w:rsid w:val="005B284A"/>
    <w:rsid w:val="005B285A"/>
    <w:rsid w:val="005B3680"/>
    <w:rsid w:val="005B483A"/>
    <w:rsid w:val="005B4E35"/>
    <w:rsid w:val="005B55F3"/>
    <w:rsid w:val="005B59DB"/>
    <w:rsid w:val="005B5ACF"/>
    <w:rsid w:val="005B6823"/>
    <w:rsid w:val="005C0576"/>
    <w:rsid w:val="005C0835"/>
    <w:rsid w:val="005C0F83"/>
    <w:rsid w:val="005C172E"/>
    <w:rsid w:val="005C1BE6"/>
    <w:rsid w:val="005C3F99"/>
    <w:rsid w:val="005C45CE"/>
    <w:rsid w:val="005C4839"/>
    <w:rsid w:val="005C5BBC"/>
    <w:rsid w:val="005C70BA"/>
    <w:rsid w:val="005C7902"/>
    <w:rsid w:val="005D12B9"/>
    <w:rsid w:val="005D1CD5"/>
    <w:rsid w:val="005D2C80"/>
    <w:rsid w:val="005D35EB"/>
    <w:rsid w:val="005D38DE"/>
    <w:rsid w:val="005D3C9D"/>
    <w:rsid w:val="005D457C"/>
    <w:rsid w:val="005D5B93"/>
    <w:rsid w:val="005D6354"/>
    <w:rsid w:val="005D6449"/>
    <w:rsid w:val="005D6515"/>
    <w:rsid w:val="005D6DB9"/>
    <w:rsid w:val="005D7E40"/>
    <w:rsid w:val="005E0A96"/>
    <w:rsid w:val="005E0BFD"/>
    <w:rsid w:val="005E3515"/>
    <w:rsid w:val="005E3B7C"/>
    <w:rsid w:val="005E4E7A"/>
    <w:rsid w:val="005E654C"/>
    <w:rsid w:val="005E702B"/>
    <w:rsid w:val="005E70A7"/>
    <w:rsid w:val="005E74D4"/>
    <w:rsid w:val="005E7684"/>
    <w:rsid w:val="005F004B"/>
    <w:rsid w:val="005F08CC"/>
    <w:rsid w:val="005F16D1"/>
    <w:rsid w:val="005F1ECA"/>
    <w:rsid w:val="005F5209"/>
    <w:rsid w:val="005F5703"/>
    <w:rsid w:val="005F785D"/>
    <w:rsid w:val="006002C6"/>
    <w:rsid w:val="00600DC6"/>
    <w:rsid w:val="00601382"/>
    <w:rsid w:val="006023DE"/>
    <w:rsid w:val="00602BC3"/>
    <w:rsid w:val="00603C4B"/>
    <w:rsid w:val="006041D1"/>
    <w:rsid w:val="006044B9"/>
    <w:rsid w:val="0060464A"/>
    <w:rsid w:val="006075E8"/>
    <w:rsid w:val="00610DDD"/>
    <w:rsid w:val="006112C1"/>
    <w:rsid w:val="00611899"/>
    <w:rsid w:val="006150AF"/>
    <w:rsid w:val="00616AA6"/>
    <w:rsid w:val="00620623"/>
    <w:rsid w:val="00620E57"/>
    <w:rsid w:val="00621651"/>
    <w:rsid w:val="00621D95"/>
    <w:rsid w:val="0062301F"/>
    <w:rsid w:val="00623484"/>
    <w:rsid w:val="00625229"/>
    <w:rsid w:val="00626370"/>
    <w:rsid w:val="00627DB9"/>
    <w:rsid w:val="00630038"/>
    <w:rsid w:val="006301BA"/>
    <w:rsid w:val="006309C1"/>
    <w:rsid w:val="006312DD"/>
    <w:rsid w:val="00631A9F"/>
    <w:rsid w:val="00632C47"/>
    <w:rsid w:val="00633943"/>
    <w:rsid w:val="006347B5"/>
    <w:rsid w:val="00641975"/>
    <w:rsid w:val="00641DDF"/>
    <w:rsid w:val="00642244"/>
    <w:rsid w:val="00642868"/>
    <w:rsid w:val="00642B15"/>
    <w:rsid w:val="00644048"/>
    <w:rsid w:val="006442DD"/>
    <w:rsid w:val="006450B7"/>
    <w:rsid w:val="00645979"/>
    <w:rsid w:val="00645B15"/>
    <w:rsid w:val="00646072"/>
    <w:rsid w:val="00647E09"/>
    <w:rsid w:val="006505FB"/>
    <w:rsid w:val="00650A94"/>
    <w:rsid w:val="00650DA8"/>
    <w:rsid w:val="00651F8D"/>
    <w:rsid w:val="00652787"/>
    <w:rsid w:val="00653DE2"/>
    <w:rsid w:val="00654739"/>
    <w:rsid w:val="006549F9"/>
    <w:rsid w:val="00654BBC"/>
    <w:rsid w:val="00654DB0"/>
    <w:rsid w:val="00655095"/>
    <w:rsid w:val="0065572C"/>
    <w:rsid w:val="006557A0"/>
    <w:rsid w:val="006560E3"/>
    <w:rsid w:val="00656433"/>
    <w:rsid w:val="0065647A"/>
    <w:rsid w:val="00656CD7"/>
    <w:rsid w:val="006574A7"/>
    <w:rsid w:val="00657593"/>
    <w:rsid w:val="0065788E"/>
    <w:rsid w:val="00657B98"/>
    <w:rsid w:val="006611F1"/>
    <w:rsid w:val="00661376"/>
    <w:rsid w:val="00662D17"/>
    <w:rsid w:val="00663C7B"/>
    <w:rsid w:val="006665E7"/>
    <w:rsid w:val="00666A57"/>
    <w:rsid w:val="00666E31"/>
    <w:rsid w:val="0066779E"/>
    <w:rsid w:val="006706CA"/>
    <w:rsid w:val="00670FFA"/>
    <w:rsid w:val="00671350"/>
    <w:rsid w:val="00671A92"/>
    <w:rsid w:val="0067393E"/>
    <w:rsid w:val="00673C4F"/>
    <w:rsid w:val="00674C29"/>
    <w:rsid w:val="00674F31"/>
    <w:rsid w:val="00676A1A"/>
    <w:rsid w:val="00677E0A"/>
    <w:rsid w:val="00677FF3"/>
    <w:rsid w:val="00680C7E"/>
    <w:rsid w:val="006825B3"/>
    <w:rsid w:val="00682F6A"/>
    <w:rsid w:val="00683B3D"/>
    <w:rsid w:val="00683B7B"/>
    <w:rsid w:val="006844EB"/>
    <w:rsid w:val="006852B9"/>
    <w:rsid w:val="006854B4"/>
    <w:rsid w:val="006857B4"/>
    <w:rsid w:val="00685ECC"/>
    <w:rsid w:val="006868AB"/>
    <w:rsid w:val="00687C6B"/>
    <w:rsid w:val="00692D83"/>
    <w:rsid w:val="00693614"/>
    <w:rsid w:val="0069430C"/>
    <w:rsid w:val="006943C3"/>
    <w:rsid w:val="006966B4"/>
    <w:rsid w:val="00696E41"/>
    <w:rsid w:val="006973C0"/>
    <w:rsid w:val="0069756C"/>
    <w:rsid w:val="006A1020"/>
    <w:rsid w:val="006A1516"/>
    <w:rsid w:val="006A2F3D"/>
    <w:rsid w:val="006A3DB5"/>
    <w:rsid w:val="006A3F65"/>
    <w:rsid w:val="006A45B8"/>
    <w:rsid w:val="006A4F06"/>
    <w:rsid w:val="006A5096"/>
    <w:rsid w:val="006B04C6"/>
    <w:rsid w:val="006B1023"/>
    <w:rsid w:val="006B1659"/>
    <w:rsid w:val="006B16E2"/>
    <w:rsid w:val="006B2D2F"/>
    <w:rsid w:val="006B6243"/>
    <w:rsid w:val="006B7D29"/>
    <w:rsid w:val="006C0972"/>
    <w:rsid w:val="006C0A90"/>
    <w:rsid w:val="006C32AD"/>
    <w:rsid w:val="006C4DA4"/>
    <w:rsid w:val="006C5096"/>
    <w:rsid w:val="006D1DD0"/>
    <w:rsid w:val="006D3BDC"/>
    <w:rsid w:val="006D3EFC"/>
    <w:rsid w:val="006D48C9"/>
    <w:rsid w:val="006D63E5"/>
    <w:rsid w:val="006D6DCD"/>
    <w:rsid w:val="006D7744"/>
    <w:rsid w:val="006E0805"/>
    <w:rsid w:val="006E2599"/>
    <w:rsid w:val="006E30B9"/>
    <w:rsid w:val="006E3C07"/>
    <w:rsid w:val="006E4C6A"/>
    <w:rsid w:val="006E61B4"/>
    <w:rsid w:val="006E68CE"/>
    <w:rsid w:val="006E751C"/>
    <w:rsid w:val="006E75CD"/>
    <w:rsid w:val="006F01B6"/>
    <w:rsid w:val="006F0BC0"/>
    <w:rsid w:val="006F1763"/>
    <w:rsid w:val="006F2AE8"/>
    <w:rsid w:val="006F50CD"/>
    <w:rsid w:val="006F58ED"/>
    <w:rsid w:val="006F70DE"/>
    <w:rsid w:val="006F76EB"/>
    <w:rsid w:val="006F79EE"/>
    <w:rsid w:val="00700343"/>
    <w:rsid w:val="007011CF"/>
    <w:rsid w:val="00702019"/>
    <w:rsid w:val="00705E9D"/>
    <w:rsid w:val="00706112"/>
    <w:rsid w:val="00712EB0"/>
    <w:rsid w:val="00712FAD"/>
    <w:rsid w:val="00714EF5"/>
    <w:rsid w:val="007151C6"/>
    <w:rsid w:val="00715312"/>
    <w:rsid w:val="00716CFA"/>
    <w:rsid w:val="007177AE"/>
    <w:rsid w:val="00720C3D"/>
    <w:rsid w:val="00721082"/>
    <w:rsid w:val="007214EA"/>
    <w:rsid w:val="00721BA8"/>
    <w:rsid w:val="00722586"/>
    <w:rsid w:val="00722DF9"/>
    <w:rsid w:val="00723E3E"/>
    <w:rsid w:val="00727866"/>
    <w:rsid w:val="007278AC"/>
    <w:rsid w:val="00730B73"/>
    <w:rsid w:val="00730B7B"/>
    <w:rsid w:val="0073262B"/>
    <w:rsid w:val="00734DFD"/>
    <w:rsid w:val="00735EEE"/>
    <w:rsid w:val="00737086"/>
    <w:rsid w:val="007412BB"/>
    <w:rsid w:val="007416BC"/>
    <w:rsid w:val="00741CCB"/>
    <w:rsid w:val="0074267E"/>
    <w:rsid w:val="00742B02"/>
    <w:rsid w:val="00742CF4"/>
    <w:rsid w:val="007437B6"/>
    <w:rsid w:val="00743BDF"/>
    <w:rsid w:val="00743C52"/>
    <w:rsid w:val="0074517D"/>
    <w:rsid w:val="00745297"/>
    <w:rsid w:val="00747B7D"/>
    <w:rsid w:val="007501BB"/>
    <w:rsid w:val="0075167C"/>
    <w:rsid w:val="00753D5C"/>
    <w:rsid w:val="00753E48"/>
    <w:rsid w:val="007541AB"/>
    <w:rsid w:val="00754899"/>
    <w:rsid w:val="00756328"/>
    <w:rsid w:val="007577CF"/>
    <w:rsid w:val="007605FA"/>
    <w:rsid w:val="00761218"/>
    <w:rsid w:val="00761B0A"/>
    <w:rsid w:val="007621D7"/>
    <w:rsid w:val="007623CB"/>
    <w:rsid w:val="00764664"/>
    <w:rsid w:val="007658D7"/>
    <w:rsid w:val="00765D33"/>
    <w:rsid w:val="0076651C"/>
    <w:rsid w:val="007667FE"/>
    <w:rsid w:val="00766C01"/>
    <w:rsid w:val="00767646"/>
    <w:rsid w:val="00767CBC"/>
    <w:rsid w:val="00767D3B"/>
    <w:rsid w:val="00770634"/>
    <w:rsid w:val="00771EB0"/>
    <w:rsid w:val="00772CAA"/>
    <w:rsid w:val="007731C6"/>
    <w:rsid w:val="0077457C"/>
    <w:rsid w:val="0077562D"/>
    <w:rsid w:val="00775950"/>
    <w:rsid w:val="007764B1"/>
    <w:rsid w:val="00777111"/>
    <w:rsid w:val="0078066A"/>
    <w:rsid w:val="007814AE"/>
    <w:rsid w:val="00785970"/>
    <w:rsid w:val="00785A60"/>
    <w:rsid w:val="00785DAC"/>
    <w:rsid w:val="00785ECB"/>
    <w:rsid w:val="00786F25"/>
    <w:rsid w:val="0078780E"/>
    <w:rsid w:val="00790418"/>
    <w:rsid w:val="00790C35"/>
    <w:rsid w:val="00791D6E"/>
    <w:rsid w:val="00794ADF"/>
    <w:rsid w:val="00795026"/>
    <w:rsid w:val="007961A9"/>
    <w:rsid w:val="0079641A"/>
    <w:rsid w:val="007A04FA"/>
    <w:rsid w:val="007A099D"/>
    <w:rsid w:val="007A1B02"/>
    <w:rsid w:val="007A2C54"/>
    <w:rsid w:val="007A4500"/>
    <w:rsid w:val="007A49E7"/>
    <w:rsid w:val="007A516E"/>
    <w:rsid w:val="007A5CD8"/>
    <w:rsid w:val="007A68AB"/>
    <w:rsid w:val="007A6B4C"/>
    <w:rsid w:val="007A76F8"/>
    <w:rsid w:val="007A7947"/>
    <w:rsid w:val="007B05D1"/>
    <w:rsid w:val="007B29F5"/>
    <w:rsid w:val="007B4F0E"/>
    <w:rsid w:val="007B4F8E"/>
    <w:rsid w:val="007B551D"/>
    <w:rsid w:val="007B5981"/>
    <w:rsid w:val="007B7474"/>
    <w:rsid w:val="007C1093"/>
    <w:rsid w:val="007C2586"/>
    <w:rsid w:val="007C3C59"/>
    <w:rsid w:val="007C4D53"/>
    <w:rsid w:val="007C617A"/>
    <w:rsid w:val="007C6A38"/>
    <w:rsid w:val="007C75C0"/>
    <w:rsid w:val="007C764E"/>
    <w:rsid w:val="007C7EC5"/>
    <w:rsid w:val="007D00B5"/>
    <w:rsid w:val="007D1B7B"/>
    <w:rsid w:val="007D1DBF"/>
    <w:rsid w:val="007D42DA"/>
    <w:rsid w:val="007D4AF1"/>
    <w:rsid w:val="007D538F"/>
    <w:rsid w:val="007D69AC"/>
    <w:rsid w:val="007D6D33"/>
    <w:rsid w:val="007D7060"/>
    <w:rsid w:val="007D7604"/>
    <w:rsid w:val="007D7629"/>
    <w:rsid w:val="007E14E6"/>
    <w:rsid w:val="007E1645"/>
    <w:rsid w:val="007E2533"/>
    <w:rsid w:val="007E2669"/>
    <w:rsid w:val="007E415C"/>
    <w:rsid w:val="007E4CC2"/>
    <w:rsid w:val="007E5000"/>
    <w:rsid w:val="007E5F05"/>
    <w:rsid w:val="007E7DB4"/>
    <w:rsid w:val="007F0216"/>
    <w:rsid w:val="007F126B"/>
    <w:rsid w:val="007F188E"/>
    <w:rsid w:val="007F23C7"/>
    <w:rsid w:val="007F33F8"/>
    <w:rsid w:val="007F3AA1"/>
    <w:rsid w:val="007F3CC3"/>
    <w:rsid w:val="007F5277"/>
    <w:rsid w:val="007F56C7"/>
    <w:rsid w:val="007F6054"/>
    <w:rsid w:val="008000AD"/>
    <w:rsid w:val="00800E74"/>
    <w:rsid w:val="0080296F"/>
    <w:rsid w:val="008029C8"/>
    <w:rsid w:val="008031A8"/>
    <w:rsid w:val="008044B7"/>
    <w:rsid w:val="00805675"/>
    <w:rsid w:val="00805C0F"/>
    <w:rsid w:val="0080609B"/>
    <w:rsid w:val="00806E6C"/>
    <w:rsid w:val="00813148"/>
    <w:rsid w:val="008134D4"/>
    <w:rsid w:val="008153B5"/>
    <w:rsid w:val="008162CA"/>
    <w:rsid w:val="00817DFF"/>
    <w:rsid w:val="00823070"/>
    <w:rsid w:val="00823705"/>
    <w:rsid w:val="0082392E"/>
    <w:rsid w:val="00824D2D"/>
    <w:rsid w:val="0082586B"/>
    <w:rsid w:val="00826B53"/>
    <w:rsid w:val="0082783D"/>
    <w:rsid w:val="00830CD8"/>
    <w:rsid w:val="00830E10"/>
    <w:rsid w:val="00830F87"/>
    <w:rsid w:val="00834237"/>
    <w:rsid w:val="008342CB"/>
    <w:rsid w:val="00835288"/>
    <w:rsid w:val="00835C58"/>
    <w:rsid w:val="008366EB"/>
    <w:rsid w:val="00836E9C"/>
    <w:rsid w:val="008379EC"/>
    <w:rsid w:val="00840220"/>
    <w:rsid w:val="0084197D"/>
    <w:rsid w:val="00842754"/>
    <w:rsid w:val="00844113"/>
    <w:rsid w:val="0084469F"/>
    <w:rsid w:val="008457F6"/>
    <w:rsid w:val="00846431"/>
    <w:rsid w:val="00846B57"/>
    <w:rsid w:val="0084723C"/>
    <w:rsid w:val="00847422"/>
    <w:rsid w:val="00847572"/>
    <w:rsid w:val="0085107D"/>
    <w:rsid w:val="00851EA1"/>
    <w:rsid w:val="00852592"/>
    <w:rsid w:val="00852919"/>
    <w:rsid w:val="00852BD9"/>
    <w:rsid w:val="00853B5F"/>
    <w:rsid w:val="00853DFD"/>
    <w:rsid w:val="00854AA6"/>
    <w:rsid w:val="00855B0C"/>
    <w:rsid w:val="00856194"/>
    <w:rsid w:val="00856575"/>
    <w:rsid w:val="0085670A"/>
    <w:rsid w:val="00856BBF"/>
    <w:rsid w:val="008606AD"/>
    <w:rsid w:val="008606C8"/>
    <w:rsid w:val="00861C7E"/>
    <w:rsid w:val="00862AF3"/>
    <w:rsid w:val="00862C0B"/>
    <w:rsid w:val="008655E3"/>
    <w:rsid w:val="00866C29"/>
    <w:rsid w:val="00866C74"/>
    <w:rsid w:val="0086708F"/>
    <w:rsid w:val="008673C2"/>
    <w:rsid w:val="008701BB"/>
    <w:rsid w:val="0087209D"/>
    <w:rsid w:val="008728FD"/>
    <w:rsid w:val="00873D07"/>
    <w:rsid w:val="00874D11"/>
    <w:rsid w:val="008758AA"/>
    <w:rsid w:val="00880089"/>
    <w:rsid w:val="0088058E"/>
    <w:rsid w:val="00881268"/>
    <w:rsid w:val="00882DCE"/>
    <w:rsid w:val="00882F32"/>
    <w:rsid w:val="00883FB0"/>
    <w:rsid w:val="0088428B"/>
    <w:rsid w:val="00884910"/>
    <w:rsid w:val="00885862"/>
    <w:rsid w:val="0088645A"/>
    <w:rsid w:val="00886533"/>
    <w:rsid w:val="00887095"/>
    <w:rsid w:val="0089024E"/>
    <w:rsid w:val="008907E0"/>
    <w:rsid w:val="008908DF"/>
    <w:rsid w:val="00891E24"/>
    <w:rsid w:val="00892A47"/>
    <w:rsid w:val="008934C4"/>
    <w:rsid w:val="00893BFA"/>
    <w:rsid w:val="00895B06"/>
    <w:rsid w:val="00895D7D"/>
    <w:rsid w:val="008967E9"/>
    <w:rsid w:val="00896858"/>
    <w:rsid w:val="00896FFE"/>
    <w:rsid w:val="008A14A3"/>
    <w:rsid w:val="008A2448"/>
    <w:rsid w:val="008A2A89"/>
    <w:rsid w:val="008A43C1"/>
    <w:rsid w:val="008A4C2B"/>
    <w:rsid w:val="008A6221"/>
    <w:rsid w:val="008A6AB2"/>
    <w:rsid w:val="008A73F4"/>
    <w:rsid w:val="008A7EE5"/>
    <w:rsid w:val="008B068F"/>
    <w:rsid w:val="008B14EB"/>
    <w:rsid w:val="008B1DD2"/>
    <w:rsid w:val="008B26E8"/>
    <w:rsid w:val="008B2B5B"/>
    <w:rsid w:val="008B3777"/>
    <w:rsid w:val="008B3D80"/>
    <w:rsid w:val="008B46F5"/>
    <w:rsid w:val="008B4ED7"/>
    <w:rsid w:val="008B4F6E"/>
    <w:rsid w:val="008B68FB"/>
    <w:rsid w:val="008B69B9"/>
    <w:rsid w:val="008B6BC0"/>
    <w:rsid w:val="008B76EB"/>
    <w:rsid w:val="008C09CD"/>
    <w:rsid w:val="008C15FF"/>
    <w:rsid w:val="008C1758"/>
    <w:rsid w:val="008C2080"/>
    <w:rsid w:val="008C3436"/>
    <w:rsid w:val="008C3D3A"/>
    <w:rsid w:val="008C584F"/>
    <w:rsid w:val="008C5904"/>
    <w:rsid w:val="008D01D0"/>
    <w:rsid w:val="008D12C1"/>
    <w:rsid w:val="008D1CCC"/>
    <w:rsid w:val="008D2CC3"/>
    <w:rsid w:val="008D2F0C"/>
    <w:rsid w:val="008D5258"/>
    <w:rsid w:val="008D72F8"/>
    <w:rsid w:val="008D7688"/>
    <w:rsid w:val="008E06A4"/>
    <w:rsid w:val="008E07BE"/>
    <w:rsid w:val="008E14A4"/>
    <w:rsid w:val="008E185D"/>
    <w:rsid w:val="008E44A7"/>
    <w:rsid w:val="008E5B7A"/>
    <w:rsid w:val="008E5EFC"/>
    <w:rsid w:val="008E5FD9"/>
    <w:rsid w:val="008E66A1"/>
    <w:rsid w:val="008F0176"/>
    <w:rsid w:val="008F106F"/>
    <w:rsid w:val="008F14A6"/>
    <w:rsid w:val="008F3298"/>
    <w:rsid w:val="008F3599"/>
    <w:rsid w:val="008F4FFC"/>
    <w:rsid w:val="008F58A6"/>
    <w:rsid w:val="008F5BE0"/>
    <w:rsid w:val="008F6393"/>
    <w:rsid w:val="008F661B"/>
    <w:rsid w:val="008F7359"/>
    <w:rsid w:val="008F7670"/>
    <w:rsid w:val="008F797B"/>
    <w:rsid w:val="00900178"/>
    <w:rsid w:val="009013BA"/>
    <w:rsid w:val="0090148B"/>
    <w:rsid w:val="009020E2"/>
    <w:rsid w:val="009020F5"/>
    <w:rsid w:val="00903235"/>
    <w:rsid w:val="00903E15"/>
    <w:rsid w:val="009042B0"/>
    <w:rsid w:val="0090445F"/>
    <w:rsid w:val="00905224"/>
    <w:rsid w:val="009058A1"/>
    <w:rsid w:val="00906BFD"/>
    <w:rsid w:val="009078F7"/>
    <w:rsid w:val="009079FE"/>
    <w:rsid w:val="009106BE"/>
    <w:rsid w:val="00912411"/>
    <w:rsid w:val="00912D77"/>
    <w:rsid w:val="009139C4"/>
    <w:rsid w:val="00913E30"/>
    <w:rsid w:val="0091486E"/>
    <w:rsid w:val="00914EF5"/>
    <w:rsid w:val="0091523D"/>
    <w:rsid w:val="009159A6"/>
    <w:rsid w:val="0091614B"/>
    <w:rsid w:val="00917363"/>
    <w:rsid w:val="00917BB8"/>
    <w:rsid w:val="009201B3"/>
    <w:rsid w:val="009201C2"/>
    <w:rsid w:val="00921828"/>
    <w:rsid w:val="0092345F"/>
    <w:rsid w:val="0092735E"/>
    <w:rsid w:val="009324BB"/>
    <w:rsid w:val="009337FF"/>
    <w:rsid w:val="0093496F"/>
    <w:rsid w:val="00935673"/>
    <w:rsid w:val="00935A6C"/>
    <w:rsid w:val="00935E20"/>
    <w:rsid w:val="0093790C"/>
    <w:rsid w:val="00937F11"/>
    <w:rsid w:val="00937F9B"/>
    <w:rsid w:val="00941967"/>
    <w:rsid w:val="00941AE7"/>
    <w:rsid w:val="00941FC6"/>
    <w:rsid w:val="00943319"/>
    <w:rsid w:val="00943745"/>
    <w:rsid w:val="00943920"/>
    <w:rsid w:val="009468E8"/>
    <w:rsid w:val="00951B1E"/>
    <w:rsid w:val="00951EF8"/>
    <w:rsid w:val="00952AED"/>
    <w:rsid w:val="00953425"/>
    <w:rsid w:val="00954560"/>
    <w:rsid w:val="00954964"/>
    <w:rsid w:val="00954C7C"/>
    <w:rsid w:val="00954C8F"/>
    <w:rsid w:val="00956E32"/>
    <w:rsid w:val="00957700"/>
    <w:rsid w:val="00957C33"/>
    <w:rsid w:val="00957CCE"/>
    <w:rsid w:val="0096037D"/>
    <w:rsid w:val="009611BF"/>
    <w:rsid w:val="00961971"/>
    <w:rsid w:val="0096513A"/>
    <w:rsid w:val="00966043"/>
    <w:rsid w:val="00967109"/>
    <w:rsid w:val="00972241"/>
    <w:rsid w:val="00972810"/>
    <w:rsid w:val="00974448"/>
    <w:rsid w:val="00975121"/>
    <w:rsid w:val="00977924"/>
    <w:rsid w:val="00981DE7"/>
    <w:rsid w:val="00981E29"/>
    <w:rsid w:val="00982948"/>
    <w:rsid w:val="00985F6B"/>
    <w:rsid w:val="0098669F"/>
    <w:rsid w:val="00986945"/>
    <w:rsid w:val="00991682"/>
    <w:rsid w:val="00992D6C"/>
    <w:rsid w:val="00993B23"/>
    <w:rsid w:val="00993B69"/>
    <w:rsid w:val="009942BC"/>
    <w:rsid w:val="009950E0"/>
    <w:rsid w:val="0099542A"/>
    <w:rsid w:val="00995DFB"/>
    <w:rsid w:val="00996732"/>
    <w:rsid w:val="009967CD"/>
    <w:rsid w:val="0099734A"/>
    <w:rsid w:val="009977FF"/>
    <w:rsid w:val="00997898"/>
    <w:rsid w:val="009A0A4B"/>
    <w:rsid w:val="009A10A3"/>
    <w:rsid w:val="009A13C5"/>
    <w:rsid w:val="009A1C7B"/>
    <w:rsid w:val="009A2DF5"/>
    <w:rsid w:val="009A50E5"/>
    <w:rsid w:val="009A77BC"/>
    <w:rsid w:val="009A7D73"/>
    <w:rsid w:val="009B012D"/>
    <w:rsid w:val="009B0B25"/>
    <w:rsid w:val="009B0BD4"/>
    <w:rsid w:val="009B41F1"/>
    <w:rsid w:val="009B42A6"/>
    <w:rsid w:val="009B499E"/>
    <w:rsid w:val="009B4E23"/>
    <w:rsid w:val="009B4E49"/>
    <w:rsid w:val="009B6A06"/>
    <w:rsid w:val="009C0BBA"/>
    <w:rsid w:val="009C10B5"/>
    <w:rsid w:val="009C2736"/>
    <w:rsid w:val="009C2853"/>
    <w:rsid w:val="009C4A5C"/>
    <w:rsid w:val="009C50D5"/>
    <w:rsid w:val="009C6910"/>
    <w:rsid w:val="009D1343"/>
    <w:rsid w:val="009D1EF8"/>
    <w:rsid w:val="009D21AE"/>
    <w:rsid w:val="009D2779"/>
    <w:rsid w:val="009D384A"/>
    <w:rsid w:val="009D41FA"/>
    <w:rsid w:val="009D4C21"/>
    <w:rsid w:val="009D4EFA"/>
    <w:rsid w:val="009D5D39"/>
    <w:rsid w:val="009E0318"/>
    <w:rsid w:val="009E4419"/>
    <w:rsid w:val="009E543A"/>
    <w:rsid w:val="009E5CF8"/>
    <w:rsid w:val="009E6C0D"/>
    <w:rsid w:val="009E7B7B"/>
    <w:rsid w:val="009F0103"/>
    <w:rsid w:val="009F0D4C"/>
    <w:rsid w:val="009F131F"/>
    <w:rsid w:val="009F3227"/>
    <w:rsid w:val="009F3917"/>
    <w:rsid w:val="009F409D"/>
    <w:rsid w:val="009F4B62"/>
    <w:rsid w:val="009F5FCC"/>
    <w:rsid w:val="009F6066"/>
    <w:rsid w:val="009F63FF"/>
    <w:rsid w:val="009F7B4E"/>
    <w:rsid w:val="009F7CEF"/>
    <w:rsid w:val="00A00B13"/>
    <w:rsid w:val="00A00D59"/>
    <w:rsid w:val="00A035A7"/>
    <w:rsid w:val="00A03DEF"/>
    <w:rsid w:val="00A03FF6"/>
    <w:rsid w:val="00A051B9"/>
    <w:rsid w:val="00A052EF"/>
    <w:rsid w:val="00A054EE"/>
    <w:rsid w:val="00A055C9"/>
    <w:rsid w:val="00A0564D"/>
    <w:rsid w:val="00A06910"/>
    <w:rsid w:val="00A0714C"/>
    <w:rsid w:val="00A07BD9"/>
    <w:rsid w:val="00A07CEF"/>
    <w:rsid w:val="00A115FC"/>
    <w:rsid w:val="00A126C3"/>
    <w:rsid w:val="00A12BB1"/>
    <w:rsid w:val="00A134E8"/>
    <w:rsid w:val="00A16458"/>
    <w:rsid w:val="00A16C17"/>
    <w:rsid w:val="00A16C8C"/>
    <w:rsid w:val="00A2174E"/>
    <w:rsid w:val="00A22DBA"/>
    <w:rsid w:val="00A23C06"/>
    <w:rsid w:val="00A256E0"/>
    <w:rsid w:val="00A277A5"/>
    <w:rsid w:val="00A27D44"/>
    <w:rsid w:val="00A27EB7"/>
    <w:rsid w:val="00A27F36"/>
    <w:rsid w:val="00A327D6"/>
    <w:rsid w:val="00A337BF"/>
    <w:rsid w:val="00A359AB"/>
    <w:rsid w:val="00A35DFB"/>
    <w:rsid w:val="00A365DE"/>
    <w:rsid w:val="00A40159"/>
    <w:rsid w:val="00A40955"/>
    <w:rsid w:val="00A409FE"/>
    <w:rsid w:val="00A40FA4"/>
    <w:rsid w:val="00A417D2"/>
    <w:rsid w:val="00A4211A"/>
    <w:rsid w:val="00A42528"/>
    <w:rsid w:val="00A42F8C"/>
    <w:rsid w:val="00A4591E"/>
    <w:rsid w:val="00A462D7"/>
    <w:rsid w:val="00A466E1"/>
    <w:rsid w:val="00A473BF"/>
    <w:rsid w:val="00A47E2E"/>
    <w:rsid w:val="00A50613"/>
    <w:rsid w:val="00A506AC"/>
    <w:rsid w:val="00A525B2"/>
    <w:rsid w:val="00A526C3"/>
    <w:rsid w:val="00A52993"/>
    <w:rsid w:val="00A532F5"/>
    <w:rsid w:val="00A53800"/>
    <w:rsid w:val="00A549B4"/>
    <w:rsid w:val="00A54AFA"/>
    <w:rsid w:val="00A54C48"/>
    <w:rsid w:val="00A55338"/>
    <w:rsid w:val="00A55F5D"/>
    <w:rsid w:val="00A57123"/>
    <w:rsid w:val="00A57D0F"/>
    <w:rsid w:val="00A57E1A"/>
    <w:rsid w:val="00A601ED"/>
    <w:rsid w:val="00A60301"/>
    <w:rsid w:val="00A60F71"/>
    <w:rsid w:val="00A617C5"/>
    <w:rsid w:val="00A62E3A"/>
    <w:rsid w:val="00A63F1F"/>
    <w:rsid w:val="00A65DF0"/>
    <w:rsid w:val="00A679D5"/>
    <w:rsid w:val="00A67C94"/>
    <w:rsid w:val="00A70934"/>
    <w:rsid w:val="00A719CB"/>
    <w:rsid w:val="00A71C46"/>
    <w:rsid w:val="00A71D90"/>
    <w:rsid w:val="00A7264C"/>
    <w:rsid w:val="00A72B99"/>
    <w:rsid w:val="00A74575"/>
    <w:rsid w:val="00A75D42"/>
    <w:rsid w:val="00A76B1B"/>
    <w:rsid w:val="00A76F84"/>
    <w:rsid w:val="00A773CC"/>
    <w:rsid w:val="00A77849"/>
    <w:rsid w:val="00A77B96"/>
    <w:rsid w:val="00A80C93"/>
    <w:rsid w:val="00A815E1"/>
    <w:rsid w:val="00A81958"/>
    <w:rsid w:val="00A81EB7"/>
    <w:rsid w:val="00A82C6B"/>
    <w:rsid w:val="00A83666"/>
    <w:rsid w:val="00A83A1B"/>
    <w:rsid w:val="00A84091"/>
    <w:rsid w:val="00A854DC"/>
    <w:rsid w:val="00A856E3"/>
    <w:rsid w:val="00A86E32"/>
    <w:rsid w:val="00A86EAF"/>
    <w:rsid w:val="00A877A0"/>
    <w:rsid w:val="00A910D4"/>
    <w:rsid w:val="00A91119"/>
    <w:rsid w:val="00A915EA"/>
    <w:rsid w:val="00A937E1"/>
    <w:rsid w:val="00A95CAB"/>
    <w:rsid w:val="00A97A4B"/>
    <w:rsid w:val="00AA0778"/>
    <w:rsid w:val="00AA170D"/>
    <w:rsid w:val="00AA1FD9"/>
    <w:rsid w:val="00AA2159"/>
    <w:rsid w:val="00AA23F8"/>
    <w:rsid w:val="00AA244B"/>
    <w:rsid w:val="00AA2630"/>
    <w:rsid w:val="00AA3C27"/>
    <w:rsid w:val="00AA3F0B"/>
    <w:rsid w:val="00AA6991"/>
    <w:rsid w:val="00AA7060"/>
    <w:rsid w:val="00AA7AEE"/>
    <w:rsid w:val="00AB07D2"/>
    <w:rsid w:val="00AB0927"/>
    <w:rsid w:val="00AB0BB0"/>
    <w:rsid w:val="00AB1405"/>
    <w:rsid w:val="00AB15C0"/>
    <w:rsid w:val="00AB23D1"/>
    <w:rsid w:val="00AB284A"/>
    <w:rsid w:val="00AB2BAE"/>
    <w:rsid w:val="00AB2E54"/>
    <w:rsid w:val="00AB3201"/>
    <w:rsid w:val="00AB3621"/>
    <w:rsid w:val="00AB3DFD"/>
    <w:rsid w:val="00AB4BB4"/>
    <w:rsid w:val="00AB533B"/>
    <w:rsid w:val="00AB5965"/>
    <w:rsid w:val="00AB66B8"/>
    <w:rsid w:val="00AB7376"/>
    <w:rsid w:val="00AB7FA3"/>
    <w:rsid w:val="00AC0DF7"/>
    <w:rsid w:val="00AC2495"/>
    <w:rsid w:val="00AC29C5"/>
    <w:rsid w:val="00AC3EAB"/>
    <w:rsid w:val="00AC4299"/>
    <w:rsid w:val="00AC6119"/>
    <w:rsid w:val="00AC64BD"/>
    <w:rsid w:val="00AC65F9"/>
    <w:rsid w:val="00AC6B91"/>
    <w:rsid w:val="00AD0DFE"/>
    <w:rsid w:val="00AD0E55"/>
    <w:rsid w:val="00AD14CD"/>
    <w:rsid w:val="00AD175C"/>
    <w:rsid w:val="00AD2289"/>
    <w:rsid w:val="00AD2763"/>
    <w:rsid w:val="00AD277C"/>
    <w:rsid w:val="00AD2A8C"/>
    <w:rsid w:val="00AD2D55"/>
    <w:rsid w:val="00AD7B96"/>
    <w:rsid w:val="00AE0CE7"/>
    <w:rsid w:val="00AE1B7E"/>
    <w:rsid w:val="00AE4BA1"/>
    <w:rsid w:val="00AE4BE6"/>
    <w:rsid w:val="00AE50DF"/>
    <w:rsid w:val="00AE5BBC"/>
    <w:rsid w:val="00AE6E34"/>
    <w:rsid w:val="00AE74AE"/>
    <w:rsid w:val="00AE74BF"/>
    <w:rsid w:val="00AE79A5"/>
    <w:rsid w:val="00AF03FA"/>
    <w:rsid w:val="00AF0EDC"/>
    <w:rsid w:val="00AF296F"/>
    <w:rsid w:val="00AF380E"/>
    <w:rsid w:val="00AF4211"/>
    <w:rsid w:val="00AF45B9"/>
    <w:rsid w:val="00AF70B4"/>
    <w:rsid w:val="00B011D2"/>
    <w:rsid w:val="00B01D92"/>
    <w:rsid w:val="00B028DB"/>
    <w:rsid w:val="00B03B8F"/>
    <w:rsid w:val="00B049B0"/>
    <w:rsid w:val="00B05B43"/>
    <w:rsid w:val="00B0654C"/>
    <w:rsid w:val="00B06AEE"/>
    <w:rsid w:val="00B0759E"/>
    <w:rsid w:val="00B101CA"/>
    <w:rsid w:val="00B12249"/>
    <w:rsid w:val="00B142B9"/>
    <w:rsid w:val="00B15E1A"/>
    <w:rsid w:val="00B15F03"/>
    <w:rsid w:val="00B16538"/>
    <w:rsid w:val="00B2044A"/>
    <w:rsid w:val="00B2066B"/>
    <w:rsid w:val="00B221C8"/>
    <w:rsid w:val="00B22763"/>
    <w:rsid w:val="00B24C5F"/>
    <w:rsid w:val="00B2655B"/>
    <w:rsid w:val="00B265BF"/>
    <w:rsid w:val="00B26AAA"/>
    <w:rsid w:val="00B27139"/>
    <w:rsid w:val="00B275B7"/>
    <w:rsid w:val="00B27D6D"/>
    <w:rsid w:val="00B30215"/>
    <w:rsid w:val="00B316ED"/>
    <w:rsid w:val="00B3244B"/>
    <w:rsid w:val="00B330D3"/>
    <w:rsid w:val="00B33672"/>
    <w:rsid w:val="00B353E4"/>
    <w:rsid w:val="00B35E34"/>
    <w:rsid w:val="00B3621E"/>
    <w:rsid w:val="00B363BE"/>
    <w:rsid w:val="00B36519"/>
    <w:rsid w:val="00B36D04"/>
    <w:rsid w:val="00B37338"/>
    <w:rsid w:val="00B415E7"/>
    <w:rsid w:val="00B41A1E"/>
    <w:rsid w:val="00B41ABA"/>
    <w:rsid w:val="00B42337"/>
    <w:rsid w:val="00B42B01"/>
    <w:rsid w:val="00B432A9"/>
    <w:rsid w:val="00B440B4"/>
    <w:rsid w:val="00B447D4"/>
    <w:rsid w:val="00B44AB2"/>
    <w:rsid w:val="00B4554B"/>
    <w:rsid w:val="00B463F3"/>
    <w:rsid w:val="00B4671F"/>
    <w:rsid w:val="00B5019B"/>
    <w:rsid w:val="00B51519"/>
    <w:rsid w:val="00B52627"/>
    <w:rsid w:val="00B533C5"/>
    <w:rsid w:val="00B538E4"/>
    <w:rsid w:val="00B555C7"/>
    <w:rsid w:val="00B55DDD"/>
    <w:rsid w:val="00B6001E"/>
    <w:rsid w:val="00B60484"/>
    <w:rsid w:val="00B61DA5"/>
    <w:rsid w:val="00B62341"/>
    <w:rsid w:val="00B624B4"/>
    <w:rsid w:val="00B625E0"/>
    <w:rsid w:val="00B627E6"/>
    <w:rsid w:val="00B64D64"/>
    <w:rsid w:val="00B66359"/>
    <w:rsid w:val="00B663CE"/>
    <w:rsid w:val="00B673D7"/>
    <w:rsid w:val="00B70343"/>
    <w:rsid w:val="00B70BC8"/>
    <w:rsid w:val="00B716FC"/>
    <w:rsid w:val="00B72F8B"/>
    <w:rsid w:val="00B73F17"/>
    <w:rsid w:val="00B75244"/>
    <w:rsid w:val="00B77B0D"/>
    <w:rsid w:val="00B8020A"/>
    <w:rsid w:val="00B83276"/>
    <w:rsid w:val="00B8506F"/>
    <w:rsid w:val="00B851D8"/>
    <w:rsid w:val="00B87F5D"/>
    <w:rsid w:val="00B91830"/>
    <w:rsid w:val="00B91F47"/>
    <w:rsid w:val="00B926F3"/>
    <w:rsid w:val="00B92C9E"/>
    <w:rsid w:val="00B92E85"/>
    <w:rsid w:val="00B92E86"/>
    <w:rsid w:val="00B935E7"/>
    <w:rsid w:val="00B9387C"/>
    <w:rsid w:val="00B94B7C"/>
    <w:rsid w:val="00B969EE"/>
    <w:rsid w:val="00B978AF"/>
    <w:rsid w:val="00BA157C"/>
    <w:rsid w:val="00BA377A"/>
    <w:rsid w:val="00BA4B2D"/>
    <w:rsid w:val="00BA6CE7"/>
    <w:rsid w:val="00BA6FE2"/>
    <w:rsid w:val="00BA7E54"/>
    <w:rsid w:val="00BB0136"/>
    <w:rsid w:val="00BB0F79"/>
    <w:rsid w:val="00BB19F8"/>
    <w:rsid w:val="00BB1E4E"/>
    <w:rsid w:val="00BB2E91"/>
    <w:rsid w:val="00BB4207"/>
    <w:rsid w:val="00BB54D6"/>
    <w:rsid w:val="00BB6EF9"/>
    <w:rsid w:val="00BB7261"/>
    <w:rsid w:val="00BC0C30"/>
    <w:rsid w:val="00BC12E0"/>
    <w:rsid w:val="00BC3BB3"/>
    <w:rsid w:val="00BC40D3"/>
    <w:rsid w:val="00BC4620"/>
    <w:rsid w:val="00BC5883"/>
    <w:rsid w:val="00BC7033"/>
    <w:rsid w:val="00BC757F"/>
    <w:rsid w:val="00BC76EF"/>
    <w:rsid w:val="00BD0798"/>
    <w:rsid w:val="00BD178C"/>
    <w:rsid w:val="00BD183F"/>
    <w:rsid w:val="00BD1F1C"/>
    <w:rsid w:val="00BD27EA"/>
    <w:rsid w:val="00BD3A85"/>
    <w:rsid w:val="00BD598D"/>
    <w:rsid w:val="00BD69A9"/>
    <w:rsid w:val="00BD6C25"/>
    <w:rsid w:val="00BE21E7"/>
    <w:rsid w:val="00BE28A2"/>
    <w:rsid w:val="00BE572D"/>
    <w:rsid w:val="00BE69C2"/>
    <w:rsid w:val="00BF077F"/>
    <w:rsid w:val="00BF1CD5"/>
    <w:rsid w:val="00BF2D32"/>
    <w:rsid w:val="00BF504D"/>
    <w:rsid w:val="00BF5145"/>
    <w:rsid w:val="00BF5C95"/>
    <w:rsid w:val="00C005EB"/>
    <w:rsid w:val="00C01796"/>
    <w:rsid w:val="00C018B5"/>
    <w:rsid w:val="00C01CA4"/>
    <w:rsid w:val="00C048FE"/>
    <w:rsid w:val="00C04AD2"/>
    <w:rsid w:val="00C0540C"/>
    <w:rsid w:val="00C058C9"/>
    <w:rsid w:val="00C06702"/>
    <w:rsid w:val="00C06C36"/>
    <w:rsid w:val="00C11AD4"/>
    <w:rsid w:val="00C11AD8"/>
    <w:rsid w:val="00C11B63"/>
    <w:rsid w:val="00C12046"/>
    <w:rsid w:val="00C12524"/>
    <w:rsid w:val="00C13051"/>
    <w:rsid w:val="00C141DD"/>
    <w:rsid w:val="00C14294"/>
    <w:rsid w:val="00C1441A"/>
    <w:rsid w:val="00C14E99"/>
    <w:rsid w:val="00C15413"/>
    <w:rsid w:val="00C158AE"/>
    <w:rsid w:val="00C1787E"/>
    <w:rsid w:val="00C2062D"/>
    <w:rsid w:val="00C20B40"/>
    <w:rsid w:val="00C222C0"/>
    <w:rsid w:val="00C249C0"/>
    <w:rsid w:val="00C2575F"/>
    <w:rsid w:val="00C26287"/>
    <w:rsid w:val="00C26843"/>
    <w:rsid w:val="00C26B85"/>
    <w:rsid w:val="00C272FE"/>
    <w:rsid w:val="00C27D0E"/>
    <w:rsid w:val="00C27EA5"/>
    <w:rsid w:val="00C3014F"/>
    <w:rsid w:val="00C30FEE"/>
    <w:rsid w:val="00C3169D"/>
    <w:rsid w:val="00C3265B"/>
    <w:rsid w:val="00C32EF4"/>
    <w:rsid w:val="00C33A24"/>
    <w:rsid w:val="00C356E3"/>
    <w:rsid w:val="00C360F2"/>
    <w:rsid w:val="00C362BA"/>
    <w:rsid w:val="00C371FB"/>
    <w:rsid w:val="00C373B5"/>
    <w:rsid w:val="00C37802"/>
    <w:rsid w:val="00C37A2F"/>
    <w:rsid w:val="00C42C1A"/>
    <w:rsid w:val="00C42CA7"/>
    <w:rsid w:val="00C42D20"/>
    <w:rsid w:val="00C446FB"/>
    <w:rsid w:val="00C457EC"/>
    <w:rsid w:val="00C46440"/>
    <w:rsid w:val="00C47344"/>
    <w:rsid w:val="00C502E8"/>
    <w:rsid w:val="00C51464"/>
    <w:rsid w:val="00C52877"/>
    <w:rsid w:val="00C52F5C"/>
    <w:rsid w:val="00C54F92"/>
    <w:rsid w:val="00C60505"/>
    <w:rsid w:val="00C60A70"/>
    <w:rsid w:val="00C6282B"/>
    <w:rsid w:val="00C63040"/>
    <w:rsid w:val="00C6306C"/>
    <w:rsid w:val="00C63DDC"/>
    <w:rsid w:val="00C643F6"/>
    <w:rsid w:val="00C65A20"/>
    <w:rsid w:val="00C665F4"/>
    <w:rsid w:val="00C66EBA"/>
    <w:rsid w:val="00C67D04"/>
    <w:rsid w:val="00C7022D"/>
    <w:rsid w:val="00C70820"/>
    <w:rsid w:val="00C71E63"/>
    <w:rsid w:val="00C761FF"/>
    <w:rsid w:val="00C76522"/>
    <w:rsid w:val="00C77E29"/>
    <w:rsid w:val="00C77E2E"/>
    <w:rsid w:val="00C77E5B"/>
    <w:rsid w:val="00C802E7"/>
    <w:rsid w:val="00C80362"/>
    <w:rsid w:val="00C80CE3"/>
    <w:rsid w:val="00C82A31"/>
    <w:rsid w:val="00C85823"/>
    <w:rsid w:val="00C8609A"/>
    <w:rsid w:val="00C904BF"/>
    <w:rsid w:val="00C90915"/>
    <w:rsid w:val="00C90CAF"/>
    <w:rsid w:val="00C92EA0"/>
    <w:rsid w:val="00C93106"/>
    <w:rsid w:val="00C93422"/>
    <w:rsid w:val="00C9443D"/>
    <w:rsid w:val="00C94583"/>
    <w:rsid w:val="00C95422"/>
    <w:rsid w:val="00C95BC4"/>
    <w:rsid w:val="00C95BD3"/>
    <w:rsid w:val="00C95CA5"/>
    <w:rsid w:val="00C95D20"/>
    <w:rsid w:val="00C972B3"/>
    <w:rsid w:val="00C97747"/>
    <w:rsid w:val="00C97DBA"/>
    <w:rsid w:val="00CA05DB"/>
    <w:rsid w:val="00CA23D7"/>
    <w:rsid w:val="00CA2A98"/>
    <w:rsid w:val="00CA331E"/>
    <w:rsid w:val="00CA3D12"/>
    <w:rsid w:val="00CA4288"/>
    <w:rsid w:val="00CA4741"/>
    <w:rsid w:val="00CA4E90"/>
    <w:rsid w:val="00CA63E8"/>
    <w:rsid w:val="00CA71B3"/>
    <w:rsid w:val="00CB0F69"/>
    <w:rsid w:val="00CB2672"/>
    <w:rsid w:val="00CB26E2"/>
    <w:rsid w:val="00CB2B1F"/>
    <w:rsid w:val="00CB41C5"/>
    <w:rsid w:val="00CB56F6"/>
    <w:rsid w:val="00CB6498"/>
    <w:rsid w:val="00CB7040"/>
    <w:rsid w:val="00CB70E0"/>
    <w:rsid w:val="00CC1CC7"/>
    <w:rsid w:val="00CC2165"/>
    <w:rsid w:val="00CC2A9F"/>
    <w:rsid w:val="00CC4FF2"/>
    <w:rsid w:val="00CC546C"/>
    <w:rsid w:val="00CC7C42"/>
    <w:rsid w:val="00CC7F4C"/>
    <w:rsid w:val="00CD00F6"/>
    <w:rsid w:val="00CD12E2"/>
    <w:rsid w:val="00CD1C9A"/>
    <w:rsid w:val="00CD24FB"/>
    <w:rsid w:val="00CD490F"/>
    <w:rsid w:val="00CD4E85"/>
    <w:rsid w:val="00CD4F7B"/>
    <w:rsid w:val="00CD5B2E"/>
    <w:rsid w:val="00CD5CA3"/>
    <w:rsid w:val="00CD6DFA"/>
    <w:rsid w:val="00CD7720"/>
    <w:rsid w:val="00CD787E"/>
    <w:rsid w:val="00CD79CD"/>
    <w:rsid w:val="00CE159D"/>
    <w:rsid w:val="00CE1D64"/>
    <w:rsid w:val="00CE5496"/>
    <w:rsid w:val="00CE54AA"/>
    <w:rsid w:val="00CE600B"/>
    <w:rsid w:val="00CE7386"/>
    <w:rsid w:val="00CF0EED"/>
    <w:rsid w:val="00CF228A"/>
    <w:rsid w:val="00CF383C"/>
    <w:rsid w:val="00CF3AD7"/>
    <w:rsid w:val="00CF42BF"/>
    <w:rsid w:val="00CF443E"/>
    <w:rsid w:val="00CF5F0F"/>
    <w:rsid w:val="00CF6CFB"/>
    <w:rsid w:val="00CF6F9F"/>
    <w:rsid w:val="00CF709B"/>
    <w:rsid w:val="00D005FA"/>
    <w:rsid w:val="00D00FDA"/>
    <w:rsid w:val="00D02B21"/>
    <w:rsid w:val="00D03015"/>
    <w:rsid w:val="00D048A5"/>
    <w:rsid w:val="00D05220"/>
    <w:rsid w:val="00D05FE3"/>
    <w:rsid w:val="00D06BE9"/>
    <w:rsid w:val="00D06D22"/>
    <w:rsid w:val="00D1052E"/>
    <w:rsid w:val="00D10A57"/>
    <w:rsid w:val="00D11566"/>
    <w:rsid w:val="00D134CE"/>
    <w:rsid w:val="00D14BB8"/>
    <w:rsid w:val="00D16AFF"/>
    <w:rsid w:val="00D176E0"/>
    <w:rsid w:val="00D17CFF"/>
    <w:rsid w:val="00D2036A"/>
    <w:rsid w:val="00D212C7"/>
    <w:rsid w:val="00D24718"/>
    <w:rsid w:val="00D24C00"/>
    <w:rsid w:val="00D2517E"/>
    <w:rsid w:val="00D2647C"/>
    <w:rsid w:val="00D269CF"/>
    <w:rsid w:val="00D276D0"/>
    <w:rsid w:val="00D27C1B"/>
    <w:rsid w:val="00D30B2B"/>
    <w:rsid w:val="00D31289"/>
    <w:rsid w:val="00D32AB2"/>
    <w:rsid w:val="00D33A81"/>
    <w:rsid w:val="00D33F30"/>
    <w:rsid w:val="00D359BD"/>
    <w:rsid w:val="00D363A0"/>
    <w:rsid w:val="00D36FC7"/>
    <w:rsid w:val="00D377D3"/>
    <w:rsid w:val="00D37CAC"/>
    <w:rsid w:val="00D4010F"/>
    <w:rsid w:val="00D404BD"/>
    <w:rsid w:val="00D4142B"/>
    <w:rsid w:val="00D43B01"/>
    <w:rsid w:val="00D4489E"/>
    <w:rsid w:val="00D4527A"/>
    <w:rsid w:val="00D4581A"/>
    <w:rsid w:val="00D47E37"/>
    <w:rsid w:val="00D5276B"/>
    <w:rsid w:val="00D52D26"/>
    <w:rsid w:val="00D52E4D"/>
    <w:rsid w:val="00D55465"/>
    <w:rsid w:val="00D609FE"/>
    <w:rsid w:val="00D642E8"/>
    <w:rsid w:val="00D65046"/>
    <w:rsid w:val="00D65C19"/>
    <w:rsid w:val="00D65E37"/>
    <w:rsid w:val="00D702D0"/>
    <w:rsid w:val="00D712C5"/>
    <w:rsid w:val="00D71622"/>
    <w:rsid w:val="00D72FEF"/>
    <w:rsid w:val="00D73A54"/>
    <w:rsid w:val="00D75143"/>
    <w:rsid w:val="00D76463"/>
    <w:rsid w:val="00D7729F"/>
    <w:rsid w:val="00D77402"/>
    <w:rsid w:val="00D77B08"/>
    <w:rsid w:val="00D77D15"/>
    <w:rsid w:val="00D80194"/>
    <w:rsid w:val="00D81B17"/>
    <w:rsid w:val="00D81B42"/>
    <w:rsid w:val="00D83410"/>
    <w:rsid w:val="00D83A03"/>
    <w:rsid w:val="00D83F90"/>
    <w:rsid w:val="00D84F13"/>
    <w:rsid w:val="00D85B4A"/>
    <w:rsid w:val="00D86060"/>
    <w:rsid w:val="00D872D6"/>
    <w:rsid w:val="00D9103A"/>
    <w:rsid w:val="00D92202"/>
    <w:rsid w:val="00D93191"/>
    <w:rsid w:val="00D93221"/>
    <w:rsid w:val="00D95B52"/>
    <w:rsid w:val="00D972CD"/>
    <w:rsid w:val="00DA191F"/>
    <w:rsid w:val="00DA2AC4"/>
    <w:rsid w:val="00DA3B84"/>
    <w:rsid w:val="00DA48AA"/>
    <w:rsid w:val="00DA5B5E"/>
    <w:rsid w:val="00DA6B6D"/>
    <w:rsid w:val="00DA6F3E"/>
    <w:rsid w:val="00DA7E0C"/>
    <w:rsid w:val="00DA7E3A"/>
    <w:rsid w:val="00DB01CC"/>
    <w:rsid w:val="00DB0417"/>
    <w:rsid w:val="00DB0A84"/>
    <w:rsid w:val="00DB5114"/>
    <w:rsid w:val="00DB54EF"/>
    <w:rsid w:val="00DB5900"/>
    <w:rsid w:val="00DB61A1"/>
    <w:rsid w:val="00DB652B"/>
    <w:rsid w:val="00DC01F6"/>
    <w:rsid w:val="00DC0B69"/>
    <w:rsid w:val="00DC266E"/>
    <w:rsid w:val="00DC2A1E"/>
    <w:rsid w:val="00DC3BD5"/>
    <w:rsid w:val="00DC40CC"/>
    <w:rsid w:val="00DC4824"/>
    <w:rsid w:val="00DC4835"/>
    <w:rsid w:val="00DC7445"/>
    <w:rsid w:val="00DD06B8"/>
    <w:rsid w:val="00DD1298"/>
    <w:rsid w:val="00DD3648"/>
    <w:rsid w:val="00DD6017"/>
    <w:rsid w:val="00DD73F7"/>
    <w:rsid w:val="00DE1CF4"/>
    <w:rsid w:val="00DE1DEB"/>
    <w:rsid w:val="00DE260E"/>
    <w:rsid w:val="00DE387D"/>
    <w:rsid w:val="00DE3D79"/>
    <w:rsid w:val="00DE542B"/>
    <w:rsid w:val="00DE5CD6"/>
    <w:rsid w:val="00DE5DD4"/>
    <w:rsid w:val="00DE5F30"/>
    <w:rsid w:val="00DE63C1"/>
    <w:rsid w:val="00DE6749"/>
    <w:rsid w:val="00DE6EBA"/>
    <w:rsid w:val="00DE78E6"/>
    <w:rsid w:val="00DF0F60"/>
    <w:rsid w:val="00DF13C9"/>
    <w:rsid w:val="00DF17AC"/>
    <w:rsid w:val="00DF231A"/>
    <w:rsid w:val="00DF4684"/>
    <w:rsid w:val="00E0086C"/>
    <w:rsid w:val="00E01308"/>
    <w:rsid w:val="00E04B60"/>
    <w:rsid w:val="00E0583B"/>
    <w:rsid w:val="00E05A36"/>
    <w:rsid w:val="00E06EF1"/>
    <w:rsid w:val="00E1044D"/>
    <w:rsid w:val="00E12753"/>
    <w:rsid w:val="00E1294A"/>
    <w:rsid w:val="00E12E10"/>
    <w:rsid w:val="00E12E6E"/>
    <w:rsid w:val="00E15797"/>
    <w:rsid w:val="00E16117"/>
    <w:rsid w:val="00E16224"/>
    <w:rsid w:val="00E168C4"/>
    <w:rsid w:val="00E172B3"/>
    <w:rsid w:val="00E17C44"/>
    <w:rsid w:val="00E209D9"/>
    <w:rsid w:val="00E22001"/>
    <w:rsid w:val="00E2222A"/>
    <w:rsid w:val="00E22DDB"/>
    <w:rsid w:val="00E22F8A"/>
    <w:rsid w:val="00E23746"/>
    <w:rsid w:val="00E23EA5"/>
    <w:rsid w:val="00E244BE"/>
    <w:rsid w:val="00E24A28"/>
    <w:rsid w:val="00E27214"/>
    <w:rsid w:val="00E27B98"/>
    <w:rsid w:val="00E32A14"/>
    <w:rsid w:val="00E336DE"/>
    <w:rsid w:val="00E33BF6"/>
    <w:rsid w:val="00E33F1F"/>
    <w:rsid w:val="00E341DB"/>
    <w:rsid w:val="00E34B78"/>
    <w:rsid w:val="00E3556E"/>
    <w:rsid w:val="00E35593"/>
    <w:rsid w:val="00E356C1"/>
    <w:rsid w:val="00E37DDF"/>
    <w:rsid w:val="00E4042B"/>
    <w:rsid w:val="00E41ACF"/>
    <w:rsid w:val="00E4396F"/>
    <w:rsid w:val="00E44496"/>
    <w:rsid w:val="00E4490E"/>
    <w:rsid w:val="00E44FC8"/>
    <w:rsid w:val="00E4563C"/>
    <w:rsid w:val="00E47222"/>
    <w:rsid w:val="00E47275"/>
    <w:rsid w:val="00E47921"/>
    <w:rsid w:val="00E503F5"/>
    <w:rsid w:val="00E50906"/>
    <w:rsid w:val="00E51A8A"/>
    <w:rsid w:val="00E523AD"/>
    <w:rsid w:val="00E5274A"/>
    <w:rsid w:val="00E549C1"/>
    <w:rsid w:val="00E54B85"/>
    <w:rsid w:val="00E55B04"/>
    <w:rsid w:val="00E57748"/>
    <w:rsid w:val="00E61676"/>
    <w:rsid w:val="00E61709"/>
    <w:rsid w:val="00E61C65"/>
    <w:rsid w:val="00E62972"/>
    <w:rsid w:val="00E63914"/>
    <w:rsid w:val="00E64FA4"/>
    <w:rsid w:val="00E65213"/>
    <w:rsid w:val="00E65C03"/>
    <w:rsid w:val="00E67D86"/>
    <w:rsid w:val="00E711FA"/>
    <w:rsid w:val="00E719C2"/>
    <w:rsid w:val="00E7220C"/>
    <w:rsid w:val="00E72710"/>
    <w:rsid w:val="00E72A88"/>
    <w:rsid w:val="00E73548"/>
    <w:rsid w:val="00E746D8"/>
    <w:rsid w:val="00E76006"/>
    <w:rsid w:val="00E765EC"/>
    <w:rsid w:val="00E766A1"/>
    <w:rsid w:val="00E7692E"/>
    <w:rsid w:val="00E77963"/>
    <w:rsid w:val="00E801FD"/>
    <w:rsid w:val="00E804C5"/>
    <w:rsid w:val="00E80A64"/>
    <w:rsid w:val="00E81497"/>
    <w:rsid w:val="00E82D42"/>
    <w:rsid w:val="00E84559"/>
    <w:rsid w:val="00E8482F"/>
    <w:rsid w:val="00E848D1"/>
    <w:rsid w:val="00E855A2"/>
    <w:rsid w:val="00E861DA"/>
    <w:rsid w:val="00E872CF"/>
    <w:rsid w:val="00E9087B"/>
    <w:rsid w:val="00E9236C"/>
    <w:rsid w:val="00E92467"/>
    <w:rsid w:val="00E93420"/>
    <w:rsid w:val="00E938EB"/>
    <w:rsid w:val="00E94167"/>
    <w:rsid w:val="00E96F71"/>
    <w:rsid w:val="00EA20BC"/>
    <w:rsid w:val="00EA2216"/>
    <w:rsid w:val="00EA371A"/>
    <w:rsid w:val="00EA3CB9"/>
    <w:rsid w:val="00EA42C3"/>
    <w:rsid w:val="00EA5BC1"/>
    <w:rsid w:val="00EA6988"/>
    <w:rsid w:val="00EA701C"/>
    <w:rsid w:val="00EA7658"/>
    <w:rsid w:val="00EB01A3"/>
    <w:rsid w:val="00EB0300"/>
    <w:rsid w:val="00EB03DB"/>
    <w:rsid w:val="00EB0986"/>
    <w:rsid w:val="00EB21CA"/>
    <w:rsid w:val="00EB2601"/>
    <w:rsid w:val="00EB345C"/>
    <w:rsid w:val="00EB3AD0"/>
    <w:rsid w:val="00EB3CC0"/>
    <w:rsid w:val="00EB3E77"/>
    <w:rsid w:val="00EB49C5"/>
    <w:rsid w:val="00EB5431"/>
    <w:rsid w:val="00EB61AF"/>
    <w:rsid w:val="00EB64AB"/>
    <w:rsid w:val="00EB6C22"/>
    <w:rsid w:val="00EB6F13"/>
    <w:rsid w:val="00EB794B"/>
    <w:rsid w:val="00EB7D5A"/>
    <w:rsid w:val="00EC009B"/>
    <w:rsid w:val="00EC0AC6"/>
    <w:rsid w:val="00EC1406"/>
    <w:rsid w:val="00EC14E7"/>
    <w:rsid w:val="00EC33E2"/>
    <w:rsid w:val="00EC38FC"/>
    <w:rsid w:val="00EC5400"/>
    <w:rsid w:val="00EC6645"/>
    <w:rsid w:val="00ED04AC"/>
    <w:rsid w:val="00ED1DE7"/>
    <w:rsid w:val="00ED40DA"/>
    <w:rsid w:val="00ED42E1"/>
    <w:rsid w:val="00ED6B38"/>
    <w:rsid w:val="00ED74F7"/>
    <w:rsid w:val="00EE02D9"/>
    <w:rsid w:val="00EE1DE6"/>
    <w:rsid w:val="00EE30A0"/>
    <w:rsid w:val="00EE3CB2"/>
    <w:rsid w:val="00EE3D92"/>
    <w:rsid w:val="00EE4059"/>
    <w:rsid w:val="00EE460B"/>
    <w:rsid w:val="00EE4C47"/>
    <w:rsid w:val="00EE5DE3"/>
    <w:rsid w:val="00EF0CFD"/>
    <w:rsid w:val="00EF247A"/>
    <w:rsid w:val="00EF2E59"/>
    <w:rsid w:val="00EF33D9"/>
    <w:rsid w:val="00EF7199"/>
    <w:rsid w:val="00EF7239"/>
    <w:rsid w:val="00EF7573"/>
    <w:rsid w:val="00F0013C"/>
    <w:rsid w:val="00F03084"/>
    <w:rsid w:val="00F031FE"/>
    <w:rsid w:val="00F05057"/>
    <w:rsid w:val="00F051CD"/>
    <w:rsid w:val="00F0573F"/>
    <w:rsid w:val="00F06093"/>
    <w:rsid w:val="00F06443"/>
    <w:rsid w:val="00F10476"/>
    <w:rsid w:val="00F1092B"/>
    <w:rsid w:val="00F10EB4"/>
    <w:rsid w:val="00F1119A"/>
    <w:rsid w:val="00F11808"/>
    <w:rsid w:val="00F1285C"/>
    <w:rsid w:val="00F14FE4"/>
    <w:rsid w:val="00F16414"/>
    <w:rsid w:val="00F16B47"/>
    <w:rsid w:val="00F173AC"/>
    <w:rsid w:val="00F1756A"/>
    <w:rsid w:val="00F175FC"/>
    <w:rsid w:val="00F21209"/>
    <w:rsid w:val="00F236A5"/>
    <w:rsid w:val="00F2541F"/>
    <w:rsid w:val="00F25A69"/>
    <w:rsid w:val="00F2683A"/>
    <w:rsid w:val="00F27D48"/>
    <w:rsid w:val="00F30755"/>
    <w:rsid w:val="00F30888"/>
    <w:rsid w:val="00F30E00"/>
    <w:rsid w:val="00F31409"/>
    <w:rsid w:val="00F3154C"/>
    <w:rsid w:val="00F31FAB"/>
    <w:rsid w:val="00F32CB9"/>
    <w:rsid w:val="00F33AD6"/>
    <w:rsid w:val="00F33EFB"/>
    <w:rsid w:val="00F34087"/>
    <w:rsid w:val="00F34D4E"/>
    <w:rsid w:val="00F361F4"/>
    <w:rsid w:val="00F3716D"/>
    <w:rsid w:val="00F40A62"/>
    <w:rsid w:val="00F41150"/>
    <w:rsid w:val="00F420D7"/>
    <w:rsid w:val="00F425D6"/>
    <w:rsid w:val="00F42DC0"/>
    <w:rsid w:val="00F45F31"/>
    <w:rsid w:val="00F50E5B"/>
    <w:rsid w:val="00F51AEE"/>
    <w:rsid w:val="00F527AA"/>
    <w:rsid w:val="00F52FE1"/>
    <w:rsid w:val="00F53DD2"/>
    <w:rsid w:val="00F56D9F"/>
    <w:rsid w:val="00F62055"/>
    <w:rsid w:val="00F63693"/>
    <w:rsid w:val="00F659C0"/>
    <w:rsid w:val="00F6652B"/>
    <w:rsid w:val="00F66652"/>
    <w:rsid w:val="00F66908"/>
    <w:rsid w:val="00F67579"/>
    <w:rsid w:val="00F678BF"/>
    <w:rsid w:val="00F701DF"/>
    <w:rsid w:val="00F7105C"/>
    <w:rsid w:val="00F735C4"/>
    <w:rsid w:val="00F74A02"/>
    <w:rsid w:val="00F75E1A"/>
    <w:rsid w:val="00F7653E"/>
    <w:rsid w:val="00F76A29"/>
    <w:rsid w:val="00F76C71"/>
    <w:rsid w:val="00F7780B"/>
    <w:rsid w:val="00F80C80"/>
    <w:rsid w:val="00F818BF"/>
    <w:rsid w:val="00F8410B"/>
    <w:rsid w:val="00F847EE"/>
    <w:rsid w:val="00F87CB6"/>
    <w:rsid w:val="00F87E86"/>
    <w:rsid w:val="00F90027"/>
    <w:rsid w:val="00F922FC"/>
    <w:rsid w:val="00F931C0"/>
    <w:rsid w:val="00F93DF8"/>
    <w:rsid w:val="00F95865"/>
    <w:rsid w:val="00F96CFB"/>
    <w:rsid w:val="00F97283"/>
    <w:rsid w:val="00FA4395"/>
    <w:rsid w:val="00FA4EF4"/>
    <w:rsid w:val="00FA56FC"/>
    <w:rsid w:val="00FA5E14"/>
    <w:rsid w:val="00FA6560"/>
    <w:rsid w:val="00FB55FC"/>
    <w:rsid w:val="00FB7922"/>
    <w:rsid w:val="00FC16FA"/>
    <w:rsid w:val="00FC1F8F"/>
    <w:rsid w:val="00FC23AC"/>
    <w:rsid w:val="00FC2425"/>
    <w:rsid w:val="00FC347F"/>
    <w:rsid w:val="00FC7207"/>
    <w:rsid w:val="00FD1680"/>
    <w:rsid w:val="00FD17DF"/>
    <w:rsid w:val="00FD214B"/>
    <w:rsid w:val="00FD28A7"/>
    <w:rsid w:val="00FD29DA"/>
    <w:rsid w:val="00FD300E"/>
    <w:rsid w:val="00FD491D"/>
    <w:rsid w:val="00FD572E"/>
    <w:rsid w:val="00FD72FB"/>
    <w:rsid w:val="00FD73AB"/>
    <w:rsid w:val="00FE138F"/>
    <w:rsid w:val="00FE4E3B"/>
    <w:rsid w:val="00FE589F"/>
    <w:rsid w:val="00FE67DB"/>
    <w:rsid w:val="00FE7B92"/>
    <w:rsid w:val="00FF29AA"/>
    <w:rsid w:val="00FF2A0B"/>
    <w:rsid w:val="00FF4430"/>
    <w:rsid w:val="00FF557B"/>
    <w:rsid w:val="00FF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C5DD4"/>
  <w15:chartTrackingRefBased/>
  <w15:docId w15:val="{33229135-7732-4142-B2F6-40FC5254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5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IR Normal"/>
    <w:qFormat/>
    <w:rsid w:val="00441343"/>
    <w:pPr>
      <w:spacing w:before="120" w:after="120" w:line="360" w:lineRule="auto"/>
      <w:jc w:val="both"/>
    </w:pPr>
    <w:rPr>
      <w:rFonts w:ascii="Georgia Pro" w:eastAsia="MS Mincho" w:hAnsi="Georgia Pro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343"/>
    <w:pPr>
      <w:keepNext/>
      <w:keepLines/>
      <w:pBdr>
        <w:bottom w:val="single" w:sz="4" w:space="1" w:color="auto"/>
      </w:pBdr>
      <w:spacing w:before="360"/>
      <w:ind w:right="5103"/>
      <w:jc w:val="left"/>
      <w:outlineLvl w:val="0"/>
    </w:pPr>
    <w:rPr>
      <w:rFonts w:ascii="Georgia Pro Cond" w:eastAsiaTheme="majorEastAsia" w:hAnsi="Georgia Pro Cond" w:cstheme="majorBidi"/>
      <w:smallCaps/>
      <w:sz w:val="36"/>
      <w:szCs w:val="32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441343"/>
    <w:pPr>
      <w:numPr>
        <w:ilvl w:val="1"/>
        <w:numId w:val="38"/>
      </w:numPr>
      <w:pBdr>
        <w:bottom w:val="none" w:sz="0" w:space="0" w:color="auto"/>
      </w:pBdr>
      <w:tabs>
        <w:tab w:val="left" w:pos="567"/>
      </w:tabs>
      <w:spacing w:before="200"/>
      <w:outlineLvl w:val="1"/>
    </w:pPr>
    <w:rPr>
      <w:rFonts w:cs="Arial"/>
      <w:bCs/>
      <w:sz w:val="32"/>
      <w:szCs w:val="28"/>
      <w:shd w:val="clear" w:color="auto" w:fill="FFFFF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1343"/>
    <w:pPr>
      <w:keepNext/>
      <w:keepLines/>
      <w:tabs>
        <w:tab w:val="left" w:pos="851"/>
        <w:tab w:val="left" w:pos="1701"/>
      </w:tabs>
      <w:outlineLvl w:val="2"/>
    </w:pPr>
    <w:rPr>
      <w:rFonts w:eastAsiaTheme="majorEastAsia" w:cs="Arial"/>
      <w:b/>
      <w:bCs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134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4134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4134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4134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4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4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neAbove">
    <w:name w:val="Line Above"/>
    <w:basedOn w:val="Heading1"/>
    <w:next w:val="Normal"/>
    <w:link w:val="LineAboveChar"/>
    <w:autoRedefine/>
    <w:uiPriority w:val="6"/>
    <w:qFormat/>
    <w:rsid w:val="00441343"/>
    <w:pPr>
      <w:pBdr>
        <w:top w:val="double" w:sz="4" w:space="1" w:color="auto"/>
      </w:pBdr>
    </w:pPr>
    <w:rPr>
      <w:rFonts w:ascii="Times New Roman" w:hAnsi="Times New Roman"/>
      <w:color w:val="002060"/>
      <w:sz w:val="44"/>
    </w:rPr>
  </w:style>
  <w:style w:type="character" w:customStyle="1" w:styleId="LineAboveChar">
    <w:name w:val="Line Above Char"/>
    <w:basedOn w:val="Heading1Char"/>
    <w:link w:val="LineAbove"/>
    <w:uiPriority w:val="6"/>
    <w:rsid w:val="00441343"/>
    <w:rPr>
      <w:rFonts w:ascii="Times New Roman" w:eastAsiaTheme="majorEastAsia" w:hAnsi="Times New Roman" w:cstheme="majorBidi"/>
      <w:smallCaps/>
      <w:color w:val="002060"/>
      <w:sz w:val="4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41343"/>
    <w:rPr>
      <w:rFonts w:ascii="Georgia Pro Cond" w:eastAsiaTheme="majorEastAsia" w:hAnsi="Georgia Pro Cond" w:cstheme="majorBidi"/>
      <w:smallCaps/>
      <w:sz w:val="36"/>
      <w:szCs w:val="32"/>
    </w:rPr>
  </w:style>
  <w:style w:type="paragraph" w:customStyle="1" w:styleId="LineBelow">
    <w:name w:val="Line Below"/>
    <w:link w:val="LineBelowChar"/>
    <w:autoRedefine/>
    <w:uiPriority w:val="6"/>
    <w:qFormat/>
    <w:rsid w:val="00441343"/>
    <w:pPr>
      <w:pBdr>
        <w:bottom w:val="double" w:sz="4" w:space="1" w:color="000000" w:themeColor="text1"/>
      </w:pBdr>
      <w:spacing w:before="120" w:after="120" w:line="240" w:lineRule="auto"/>
    </w:pPr>
    <w:rPr>
      <w:rFonts w:ascii="Microsoft JhengHei UI" w:eastAsia="Microsoft JhengHei UI" w:hAnsi="Microsoft JhengHei UI" w:cstheme="majorBidi"/>
      <w:sz w:val="40"/>
      <w:szCs w:val="32"/>
    </w:rPr>
  </w:style>
  <w:style w:type="character" w:customStyle="1" w:styleId="LineBelowChar">
    <w:name w:val="Line Below Char"/>
    <w:basedOn w:val="Heading1Char"/>
    <w:link w:val="LineBelow"/>
    <w:uiPriority w:val="6"/>
    <w:rsid w:val="00441343"/>
    <w:rPr>
      <w:rFonts w:ascii="Microsoft JhengHei UI" w:eastAsia="Microsoft JhengHei UI" w:hAnsi="Microsoft JhengHei UI" w:cstheme="majorBidi"/>
      <w:smallCaps w:val="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41343"/>
    <w:rPr>
      <w:rFonts w:ascii="Georgia Pro Cond" w:eastAsiaTheme="majorEastAsia" w:hAnsi="Georgia Pro Cond" w:cs="Arial"/>
      <w:bCs/>
      <w:smallCaps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41343"/>
    <w:rPr>
      <w:rFonts w:ascii="Georgia Pro" w:eastAsiaTheme="majorEastAsia" w:hAnsi="Georgia Pro" w:cs="Arial"/>
      <w:b/>
      <w:bCs/>
      <w:szCs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41343"/>
    <w:rPr>
      <w:rFonts w:asciiTheme="majorHAnsi" w:eastAsiaTheme="majorEastAsia" w:hAnsiTheme="majorHAnsi" w:cstheme="majorBidi"/>
      <w:b/>
      <w:bCs/>
      <w:i/>
      <w:iCs/>
      <w:color w:val="4472C4" w:themeColor="accen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41343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41343"/>
    <w:rPr>
      <w:rFonts w:asciiTheme="majorHAnsi" w:eastAsiaTheme="majorEastAsia" w:hAnsiTheme="majorHAnsi" w:cstheme="majorBidi"/>
      <w:i/>
      <w:iCs/>
      <w:color w:val="1F3763" w:themeColor="accent1" w:themeShade="7F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41343"/>
    <w:rPr>
      <w:rFonts w:asciiTheme="majorHAnsi" w:eastAsiaTheme="majorEastAsia" w:hAnsiTheme="majorHAnsi" w:cstheme="majorBidi"/>
      <w:i/>
      <w:iCs/>
      <w:color w:val="404040" w:themeColor="text1" w:themeTint="BF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43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43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Header">
    <w:name w:val="header"/>
    <w:aliases w:val="IR Header"/>
    <w:basedOn w:val="Normal"/>
    <w:link w:val="HeaderChar"/>
    <w:autoRedefine/>
    <w:uiPriority w:val="4"/>
    <w:qFormat/>
    <w:rsid w:val="00441343"/>
    <w:pPr>
      <w:tabs>
        <w:tab w:val="center" w:pos="5040"/>
        <w:tab w:val="right" w:pos="10080"/>
      </w:tabs>
      <w:spacing w:before="0" w:after="0" w:line="240" w:lineRule="auto"/>
    </w:pPr>
    <w:rPr>
      <w:sz w:val="18"/>
      <w:szCs w:val="18"/>
    </w:rPr>
  </w:style>
  <w:style w:type="character" w:customStyle="1" w:styleId="HeaderChar">
    <w:name w:val="Header Char"/>
    <w:aliases w:val="IR Header Char"/>
    <w:basedOn w:val="DefaultParagraphFont"/>
    <w:link w:val="Header"/>
    <w:uiPriority w:val="4"/>
    <w:rsid w:val="00441343"/>
    <w:rPr>
      <w:rFonts w:ascii="Georgia Pro" w:eastAsia="MS Mincho" w:hAnsi="Georgia Pro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41343"/>
    <w:pPr>
      <w:tabs>
        <w:tab w:val="center" w:pos="5040"/>
        <w:tab w:val="right" w:pos="10080"/>
      </w:tabs>
      <w:spacing w:after="0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41343"/>
    <w:rPr>
      <w:rFonts w:ascii="Georgia Pro" w:eastAsia="MS Mincho" w:hAnsi="Georgia Pro"/>
      <w:szCs w:val="20"/>
    </w:rPr>
  </w:style>
  <w:style w:type="paragraph" w:styleId="ListParagraph">
    <w:name w:val="List Paragraph"/>
    <w:aliases w:val="IR List Paragraph"/>
    <w:basedOn w:val="Normal"/>
    <w:uiPriority w:val="5"/>
    <w:qFormat/>
    <w:rsid w:val="00441343"/>
    <w:pPr>
      <w:numPr>
        <w:numId w:val="39"/>
      </w:numPr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441343"/>
  </w:style>
  <w:style w:type="paragraph" w:styleId="Caption">
    <w:name w:val="caption"/>
    <w:basedOn w:val="Normal"/>
    <w:next w:val="Normal"/>
    <w:uiPriority w:val="6"/>
    <w:unhideWhenUsed/>
    <w:qFormat/>
    <w:rsid w:val="00441343"/>
    <w:pPr>
      <w:spacing w:before="0" w:after="240"/>
      <w:jc w:val="center"/>
    </w:pPr>
    <w:rPr>
      <w:i/>
      <w:iCs/>
      <w:szCs w:val="18"/>
    </w:rPr>
  </w:style>
  <w:style w:type="table" w:styleId="TableGrid">
    <w:name w:val="Table Grid"/>
    <w:basedOn w:val="TableNormal"/>
    <w:uiPriority w:val="59"/>
    <w:rsid w:val="00441343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IR Title"/>
    <w:basedOn w:val="Normal"/>
    <w:next w:val="Normal"/>
    <w:link w:val="TitleChar"/>
    <w:uiPriority w:val="3"/>
    <w:qFormat/>
    <w:rsid w:val="00441343"/>
    <w:pPr>
      <w:spacing w:before="0" w:after="0" w:line="300" w:lineRule="auto"/>
      <w:jc w:val="center"/>
    </w:pPr>
    <w:rPr>
      <w:rFonts w:ascii="Georgia Pro Cond" w:eastAsiaTheme="majorEastAsia" w:hAnsi="Georgia Pro Cond" w:cstheme="majorBidi"/>
      <w:b/>
      <w:kern w:val="28"/>
      <w:sz w:val="44"/>
      <w:szCs w:val="52"/>
    </w:rPr>
  </w:style>
  <w:style w:type="character" w:customStyle="1" w:styleId="TitleChar">
    <w:name w:val="Title Char"/>
    <w:aliases w:val="IR Title Char"/>
    <w:basedOn w:val="DefaultParagraphFont"/>
    <w:link w:val="Title"/>
    <w:uiPriority w:val="3"/>
    <w:rsid w:val="00441343"/>
    <w:rPr>
      <w:rFonts w:ascii="Georgia Pro Cond" w:eastAsiaTheme="majorEastAsia" w:hAnsi="Georgia Pro Cond" w:cstheme="majorBidi"/>
      <w:b/>
      <w:kern w:val="28"/>
      <w:sz w:val="44"/>
      <w:szCs w:val="52"/>
    </w:rPr>
  </w:style>
  <w:style w:type="paragraph" w:styleId="Subtitle">
    <w:name w:val="Subtitle"/>
    <w:basedOn w:val="Title"/>
    <w:next w:val="Normal"/>
    <w:link w:val="SubtitleChar"/>
    <w:uiPriority w:val="11"/>
    <w:qFormat/>
    <w:rsid w:val="00441343"/>
    <w:pPr>
      <w:spacing w:line="360" w:lineRule="auto"/>
    </w:pPr>
    <w:rPr>
      <w:rFonts w:ascii="Georgia Pro" w:hAnsi="Georgia Pro"/>
      <w:b w:val="0"/>
      <w:noProof/>
      <w:sz w:val="22"/>
      <w:lang w:val="en-US" w:eastAsia="en-CA"/>
    </w:rPr>
  </w:style>
  <w:style w:type="character" w:customStyle="1" w:styleId="SubtitleChar">
    <w:name w:val="Subtitle Char"/>
    <w:basedOn w:val="DefaultParagraphFont"/>
    <w:link w:val="Subtitle"/>
    <w:uiPriority w:val="11"/>
    <w:rsid w:val="00441343"/>
    <w:rPr>
      <w:rFonts w:ascii="Georgia Pro" w:eastAsiaTheme="majorEastAsia" w:hAnsi="Georgia Pro" w:cstheme="majorBidi"/>
      <w:noProof/>
      <w:kern w:val="28"/>
      <w:szCs w:val="52"/>
      <w:lang w:val="en-US" w:eastAsia="en-CA"/>
    </w:rPr>
  </w:style>
  <w:style w:type="paragraph" w:customStyle="1" w:styleId="Figures">
    <w:name w:val="Figures"/>
    <w:basedOn w:val="Caption"/>
    <w:uiPriority w:val="6"/>
    <w:qFormat/>
    <w:rsid w:val="00441343"/>
    <w:pPr>
      <w:spacing w:after="120"/>
    </w:pPr>
  </w:style>
  <w:style w:type="paragraph" w:customStyle="1" w:styleId="TitlePageInfo">
    <w:name w:val="Title Page Info"/>
    <w:basedOn w:val="Normal"/>
    <w:uiPriority w:val="6"/>
    <w:qFormat/>
    <w:rsid w:val="00441343"/>
    <w:pPr>
      <w:spacing w:before="0" w:after="0"/>
      <w:ind w:firstLine="29"/>
      <w:jc w:val="left"/>
    </w:pPr>
  </w:style>
  <w:style w:type="table" w:styleId="GridTable1Light">
    <w:name w:val="Grid Table 1 Light"/>
    <w:basedOn w:val="TableNormal"/>
    <w:uiPriority w:val="46"/>
    <w:rsid w:val="00441343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4134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343"/>
    <w:rPr>
      <w:rFonts w:ascii="Segoe UI" w:eastAsia="MS Mincho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41343"/>
    <w:rPr>
      <w:color w:val="808080"/>
    </w:rPr>
  </w:style>
  <w:style w:type="table" w:styleId="GridTable4">
    <w:name w:val="Grid Table 4"/>
    <w:basedOn w:val="TableNormal"/>
    <w:uiPriority w:val="49"/>
    <w:rsid w:val="004413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4413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44134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">
    <w:name w:val="List Table 6 Colorful"/>
    <w:basedOn w:val="TableNormal"/>
    <w:uiPriority w:val="51"/>
    <w:rsid w:val="0044134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4134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4413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6Colorful-Accent3">
    <w:name w:val="List Table 6 Colorful Accent 3"/>
    <w:basedOn w:val="TableNormal"/>
    <w:uiPriority w:val="51"/>
    <w:rsid w:val="0044134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3">
    <w:name w:val="List Table 2 Accent 3"/>
    <w:basedOn w:val="TableNormal"/>
    <w:uiPriority w:val="47"/>
    <w:rsid w:val="0044134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44134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13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1343"/>
    <w:rPr>
      <w:color w:val="954F72" w:themeColor="followedHyperlink"/>
      <w:u w:val="single"/>
    </w:rPr>
  </w:style>
  <w:style w:type="table" w:styleId="GridTable4-Accent5">
    <w:name w:val="Grid Table 4 Accent 5"/>
    <w:basedOn w:val="TableNormal"/>
    <w:uiPriority w:val="49"/>
    <w:rsid w:val="0044134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441343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3">
    <w:name w:val="Grid Table 2 Accent 3"/>
    <w:basedOn w:val="TableNormal"/>
    <w:uiPriority w:val="47"/>
    <w:rsid w:val="00441343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Subtle1">
    <w:name w:val="Table Subtle 1"/>
    <w:basedOn w:val="TableNormal"/>
    <w:uiPriority w:val="99"/>
    <w:rsid w:val="00441343"/>
    <w:pPr>
      <w:spacing w:before="120" w:after="120" w:line="240" w:lineRule="auto"/>
      <w:ind w:firstLine="426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sid w:val="00441343"/>
    <w:pPr>
      <w:spacing w:before="120" w:after="120" w:line="240" w:lineRule="auto"/>
      <w:ind w:firstLine="426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441343"/>
    <w:pPr>
      <w:spacing w:before="120" w:after="120" w:line="240" w:lineRule="auto"/>
      <w:ind w:firstLine="426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PlainTable3">
    <w:name w:val="Plain Table 3"/>
    <w:basedOn w:val="TableNormal"/>
    <w:uiPriority w:val="43"/>
    <w:rsid w:val="004413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413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4134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6"/>
    <w:qFormat/>
    <w:rsid w:val="00441343"/>
    <w:pPr>
      <w:spacing w:after="0" w:line="240" w:lineRule="auto"/>
      <w:ind w:firstLine="426"/>
      <w:jc w:val="both"/>
    </w:pPr>
    <w:rPr>
      <w:rFonts w:ascii="Georgia Pro" w:eastAsia="MS Mincho" w:hAnsi="Georgia Pro" w:cs="Times New Roman"/>
      <w:szCs w:val="24"/>
    </w:rPr>
  </w:style>
  <w:style w:type="table" w:styleId="GridTable3-Accent3">
    <w:name w:val="Grid Table 3 Accent 3"/>
    <w:basedOn w:val="TableNormal"/>
    <w:uiPriority w:val="48"/>
    <w:rsid w:val="0044134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5Dark-Accent3">
    <w:name w:val="Grid Table 5 Dark Accent 3"/>
    <w:basedOn w:val="TableNormal"/>
    <w:uiPriority w:val="50"/>
    <w:rsid w:val="0044134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customStyle="1" w:styleId="TableData">
    <w:name w:val="Table Data"/>
    <w:basedOn w:val="NoSpacing"/>
    <w:uiPriority w:val="6"/>
    <w:qFormat/>
    <w:rsid w:val="00441343"/>
    <w:pPr>
      <w:spacing w:before="60" w:after="60"/>
      <w:ind w:firstLine="0"/>
      <w:jc w:val="left"/>
    </w:pPr>
    <w:rPr>
      <w:bCs/>
    </w:rPr>
  </w:style>
  <w:style w:type="numbering" w:customStyle="1" w:styleId="Style1">
    <w:name w:val="Style1"/>
    <w:uiPriority w:val="99"/>
    <w:rsid w:val="00441343"/>
    <w:pPr>
      <w:numPr>
        <w:numId w:val="28"/>
      </w:numPr>
    </w:pPr>
  </w:style>
  <w:style w:type="numbering" w:customStyle="1" w:styleId="NewStyle">
    <w:name w:val="NewStyle"/>
    <w:uiPriority w:val="99"/>
    <w:rsid w:val="00441343"/>
    <w:pPr>
      <w:numPr>
        <w:numId w:val="33"/>
      </w:numPr>
    </w:pPr>
  </w:style>
  <w:style w:type="paragraph" w:customStyle="1" w:styleId="IRNumberedList">
    <w:name w:val="IR Numbered List"/>
    <w:basedOn w:val="Normal"/>
    <w:uiPriority w:val="1"/>
    <w:qFormat/>
    <w:rsid w:val="00441343"/>
    <w:pPr>
      <w:numPr>
        <w:numId w:val="4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egacho\OneDrive%20-%20BCIT\Documents\Custom%20Office%20Templates\Quiz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Mih18</b:Tag>
    <b:SourceType>DocumentFromInternetSite</b:SourceType>
    <b:Guid>{1E6E291A-8BA3-47D9-BD98-CCE50D9C1111}</b:Guid>
    <b:Author>
      <b:Author>
        <b:NameList>
          <b:Person>
            <b:Last>Sima</b:Last>
            <b:First>Mihai</b:First>
          </b:Person>
        </b:NameList>
      </b:Author>
    </b:Author>
    <b:Title>ECE380 Electronic Circuits II - Laboratory Manual - Experiment 01: Two-Stage Amplifiers</b:Title>
    <b:Year>2018</b:Year>
    <b:Month>September</b:Month>
    <b:YearAccessed>2019</b:YearAccessed>
    <b:MonthAccessed>September</b:MonthAccessed>
    <b:DayAccessed>22</b:DayAccessed>
    <b:URL>https://www.ece.uvic.ca/~msima/TEACHING/COURSES/ECE_380/PROTECTED/LAB/ECE_380_Lab_Experiment_01_2018.pdf</b:URL>
    <b:RefOrder>1</b:RefOrder>
  </b:Source>
</b:Sources>
</file>

<file path=customXml/itemProps1.xml><?xml version="1.0" encoding="utf-8"?>
<ds:datastoreItem xmlns:ds="http://schemas.openxmlformats.org/officeDocument/2006/customXml" ds:itemID="{972DA289-503E-4A99-B0C2-E3F070AB7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QuizTemplate.dotx</Template>
  <TotalTime>12876</TotalTime>
  <Pages>3</Pages>
  <Words>594</Words>
  <Characters>3172</Characters>
  <Application>Microsoft Office Word</Application>
  <DocSecurity>0</DocSecurity>
  <Lines>109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iregacho@bcit.ca</dc:creator>
  <cp:keywords/>
  <dc:description/>
  <cp:lastModifiedBy>Isaiah Regacho</cp:lastModifiedBy>
  <cp:revision>75</cp:revision>
  <cp:lastPrinted>2024-11-15T18:30:00Z</cp:lastPrinted>
  <dcterms:created xsi:type="dcterms:W3CDTF">2024-11-07T20:32:00Z</dcterms:created>
  <dcterms:modified xsi:type="dcterms:W3CDTF">2025-11-18T00:22:00Z</dcterms:modified>
</cp:coreProperties>
</file>